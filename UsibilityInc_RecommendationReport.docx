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CellMar>
          <w:left w:w="0" w:type="dxa"/>
          <w:right w:w="0" w:type="dxa"/>
        </w:tblCellMar>
        <w:tblLook w:val="04A0" w:firstRow="1" w:lastRow="0" w:firstColumn="1" w:lastColumn="0" w:noHBand="0" w:noVBand="1"/>
        <w:tblDescription w:val="Title and project status"/>
      </w:tblPr>
      <w:tblGrid>
        <w:gridCol w:w="7026"/>
        <w:gridCol w:w="3774"/>
      </w:tblGrid>
      <w:tr w:rsidR="00A51EAC" w:rsidRPr="00A51EAC">
        <w:tc>
          <w:tcPr>
            <w:tcW w:w="3253" w:type="pct"/>
            <w:vAlign w:val="bottom"/>
          </w:tcPr>
          <w:p w:rsidR="00470627" w:rsidRPr="00A51EAC" w:rsidRDefault="00B816E9">
            <w:pPr>
              <w:pStyle w:val="Title"/>
            </w:pPr>
            <w:r w:rsidRPr="00A51EAC">
              <w:t xml:space="preserve">TAMI Site </w:t>
            </w:r>
            <w:bookmarkStart w:id="0" w:name="_Hlk497322718"/>
            <w:r w:rsidRPr="00A51EAC">
              <w:t xml:space="preserve">Report </w:t>
            </w:r>
            <w:bookmarkEnd w:id="0"/>
          </w:p>
        </w:tc>
        <w:tc>
          <w:tcPr>
            <w:tcW w:w="1747" w:type="pct"/>
            <w:vAlign w:val="bottom"/>
          </w:tcPr>
          <w:p w:rsidR="00470627" w:rsidRPr="00A51EAC" w:rsidRDefault="008937DB" w:rsidP="00B82442">
            <w:pPr>
              <w:pStyle w:val="HighRisk"/>
            </w:pPr>
            <w:r w:rsidRPr="00A51EAC">
              <w:t>Overall Status: </w:t>
            </w:r>
            <w:sdt>
              <w:sdtPr>
                <w:rPr>
                  <w:rStyle w:val="Strong"/>
                </w:rPr>
                <w:alias w:val="Project Status"/>
                <w:tag w:val="Project Status"/>
                <w:id w:val="1493454898"/>
                <w:placeholder>
                  <w:docPart w:val="975F3BCB9B5E4087AD986FD731D83536"/>
                </w:placeholder>
                <w:dataBinding w:prefixMappings="xmlns:ns0='http://purl.org/dc/elements/1.1/' xmlns:ns1='http://schemas.openxmlformats.org/package/2006/metadata/core-properties' " w:xpath="/ns1:coreProperties[1]/ns1:contentStatus[1]" w:storeItemID="{6C3C8BC8-F283-45AE-878A-BAB7291924A1}"/>
                <w:dropDownList w:lastValue="High Risk">
                  <w:listItem w:value="Choose an item."/>
                  <w:listItem w:displayText="On Track" w:value="On Track"/>
                  <w:listItem w:displayText="At Risk" w:value="At Risk"/>
                  <w:listItem w:displayText="High Risk" w:value="High Risk"/>
                  <w:listItem w:displayText="Off Track" w:value="Off Track"/>
                </w:dropDownList>
              </w:sdtPr>
              <w:sdtEndPr>
                <w:rPr>
                  <w:rStyle w:val="DefaultParagraphFont"/>
                  <w:b w:val="0"/>
                  <w:bCs w:val="0"/>
                </w:rPr>
              </w:sdtEndPr>
              <w:sdtContent>
                <w:r w:rsidR="00B82442">
                  <w:rPr>
                    <w:rStyle w:val="Strong"/>
                  </w:rPr>
                  <w:t>High Risk</w:t>
                </w:r>
              </w:sdtContent>
            </w:sdt>
          </w:p>
        </w:tc>
      </w:tr>
    </w:tbl>
    <w:p w:rsidR="00470627" w:rsidRPr="00A51EAC" w:rsidRDefault="008937DB" w:rsidP="0009271B">
      <w:pPr>
        <w:pStyle w:val="Heading1"/>
        <w:rPr>
          <w:color w:val="295A66" w:themeColor="accent4" w:themeShade="80"/>
        </w:rPr>
      </w:pPr>
      <w:r w:rsidRPr="00A51EAC">
        <w:rPr>
          <w:b/>
          <w:color w:val="295A66" w:themeColor="accent4" w:themeShade="80"/>
        </w:rPr>
        <w:t>Project Name:</w:t>
      </w:r>
      <w:r w:rsidRPr="00A51EAC">
        <w:rPr>
          <w:color w:val="295A66" w:themeColor="accent4" w:themeShade="80"/>
        </w:rPr>
        <w:t xml:space="preserve"> </w:t>
      </w:r>
      <w:r w:rsidR="00A51EAC" w:rsidRPr="00A51EAC">
        <w:rPr>
          <w:color w:val="295A66" w:themeColor="accent4" w:themeShade="80"/>
        </w:rPr>
        <w:t xml:space="preserve">Usability &amp; Recommendations Report for </w:t>
      </w:r>
      <w:hyperlink r:id="rId9" w:history="1">
        <w:r w:rsidR="00A51EAC" w:rsidRPr="00A51EAC">
          <w:rPr>
            <w:color w:val="295A66" w:themeColor="accent4" w:themeShade="80"/>
            <w:u w:val="single"/>
          </w:rPr>
          <w:t>http://www.texasarchive.org</w:t>
        </w:r>
      </w:hyperlink>
    </w:p>
    <w:tbl>
      <w:tblPr>
        <w:tblW w:w="5248" w:type="pct"/>
        <w:tblCellMar>
          <w:left w:w="0" w:type="dxa"/>
          <w:right w:w="144" w:type="dxa"/>
        </w:tblCellMar>
        <w:tblLook w:val="04A0" w:firstRow="1" w:lastRow="0" w:firstColumn="1" w:lastColumn="0" w:noHBand="0" w:noVBand="1"/>
        <w:tblDescription w:val="Legend"/>
      </w:tblPr>
      <w:tblGrid>
        <w:gridCol w:w="4231"/>
        <w:gridCol w:w="7105"/>
      </w:tblGrid>
      <w:tr w:rsidR="00A51EAC" w:rsidRPr="00A51EAC" w:rsidTr="00A51EAC">
        <w:tc>
          <w:tcPr>
            <w:tcW w:w="1866" w:type="pct"/>
          </w:tcPr>
          <w:p w:rsidR="00470627" w:rsidRPr="00A51EAC" w:rsidRDefault="008937DB">
            <w:pPr>
              <w:pStyle w:val="Heading2"/>
              <w:rPr>
                <w:sz w:val="18"/>
                <w:szCs w:val="18"/>
              </w:rPr>
            </w:pPr>
            <w:r w:rsidRPr="00A51EAC">
              <w:rPr>
                <w:sz w:val="18"/>
                <w:szCs w:val="18"/>
              </w:rPr>
              <w:t>Status Code Legend</w:t>
            </w:r>
          </w:p>
        </w:tc>
        <w:tc>
          <w:tcPr>
            <w:tcW w:w="3134" w:type="pct"/>
          </w:tcPr>
          <w:p w:rsidR="00470627" w:rsidRPr="00A51EAC" w:rsidRDefault="00470627">
            <w:pPr>
              <w:pStyle w:val="Heading2"/>
              <w:rPr>
                <w:sz w:val="18"/>
                <w:szCs w:val="18"/>
              </w:rPr>
            </w:pPr>
          </w:p>
        </w:tc>
      </w:tr>
      <w:tr w:rsidR="00470627" w:rsidTr="00A51EAC">
        <w:tc>
          <w:tcPr>
            <w:tcW w:w="1866" w:type="pct"/>
          </w:tcPr>
          <w:p w:rsidR="00470627" w:rsidRPr="00A51EAC" w:rsidRDefault="008937DB">
            <w:pPr>
              <w:pStyle w:val="ListBullet2"/>
              <w:rPr>
                <w:sz w:val="18"/>
                <w:szCs w:val="18"/>
              </w:rPr>
            </w:pPr>
            <w:r w:rsidRPr="00B82442">
              <w:rPr>
                <w:b/>
                <w:color w:val="295A66" w:themeColor="accent4" w:themeShade="80"/>
                <w:sz w:val="18"/>
                <w:szCs w:val="18"/>
              </w:rPr>
              <w:t xml:space="preserve">On Track: </w:t>
            </w:r>
            <w:r w:rsidR="00A51EAC">
              <w:rPr>
                <w:color w:val="295A66" w:themeColor="accent4" w:themeShade="80"/>
                <w:sz w:val="18"/>
                <w:szCs w:val="18"/>
              </w:rPr>
              <w:t>Good usability</w:t>
            </w:r>
          </w:p>
        </w:tc>
        <w:tc>
          <w:tcPr>
            <w:tcW w:w="3134" w:type="pct"/>
          </w:tcPr>
          <w:p w:rsidR="00470627" w:rsidRPr="00B82442" w:rsidRDefault="008937DB" w:rsidP="00030E6C">
            <w:pPr>
              <w:pStyle w:val="HighRisk"/>
              <w:rPr>
                <w:sz w:val="18"/>
                <w:szCs w:val="18"/>
              </w:rPr>
            </w:pPr>
            <w:r w:rsidRPr="00A51EAC">
              <w:t xml:space="preserve"> </w:t>
            </w:r>
            <w:r w:rsidR="00B82442" w:rsidRPr="00B82442">
              <w:rPr>
                <w:b/>
                <w:sz w:val="18"/>
                <w:szCs w:val="18"/>
              </w:rPr>
              <w:t xml:space="preserve">High </w:t>
            </w:r>
            <w:r w:rsidRPr="00B82442">
              <w:rPr>
                <w:b/>
                <w:sz w:val="18"/>
                <w:szCs w:val="18"/>
              </w:rPr>
              <w:t>Risk</w:t>
            </w:r>
            <w:r w:rsidRPr="00B82442">
              <w:rPr>
                <w:sz w:val="18"/>
                <w:szCs w:val="18"/>
              </w:rPr>
              <w:t xml:space="preserve">: </w:t>
            </w:r>
            <w:r w:rsidR="00A51EAC" w:rsidRPr="00B82442">
              <w:rPr>
                <w:sz w:val="18"/>
                <w:szCs w:val="18"/>
              </w:rPr>
              <w:t>Needs improvement</w:t>
            </w:r>
          </w:p>
        </w:tc>
      </w:tr>
      <w:tr w:rsidR="00470627" w:rsidTr="00A51EAC">
        <w:tc>
          <w:tcPr>
            <w:tcW w:w="1866" w:type="pct"/>
          </w:tcPr>
          <w:p w:rsidR="00470627" w:rsidRPr="00A51EAC" w:rsidRDefault="00A51EAC">
            <w:pPr>
              <w:pStyle w:val="ListBullet2"/>
              <w:numPr>
                <w:ilvl w:val="0"/>
                <w:numId w:val="8"/>
              </w:numPr>
              <w:rPr>
                <w:sz w:val="18"/>
                <w:szCs w:val="18"/>
              </w:rPr>
            </w:pPr>
            <w:r w:rsidRPr="00B82442">
              <w:rPr>
                <w:b/>
                <w:color w:val="295A66" w:themeColor="accent4" w:themeShade="80"/>
                <w:sz w:val="18"/>
                <w:szCs w:val="18"/>
              </w:rPr>
              <w:t>At Risk</w:t>
            </w:r>
            <w:r>
              <w:rPr>
                <w:color w:val="295A66" w:themeColor="accent4" w:themeShade="80"/>
                <w:sz w:val="18"/>
                <w:szCs w:val="18"/>
              </w:rPr>
              <w:t xml:space="preserve">: Could </w:t>
            </w:r>
            <w:r w:rsidR="0003221B">
              <w:rPr>
                <w:color w:val="295A66" w:themeColor="accent4" w:themeShade="80"/>
                <w:sz w:val="18"/>
                <w:szCs w:val="18"/>
              </w:rPr>
              <w:t>use improvement</w:t>
            </w:r>
          </w:p>
        </w:tc>
        <w:tc>
          <w:tcPr>
            <w:tcW w:w="3134" w:type="pct"/>
          </w:tcPr>
          <w:p w:rsidR="00470627" w:rsidRPr="00A51EAC" w:rsidRDefault="008937DB">
            <w:pPr>
              <w:pStyle w:val="ListBullet2"/>
              <w:numPr>
                <w:ilvl w:val="0"/>
                <w:numId w:val="10"/>
              </w:numPr>
              <w:rPr>
                <w:sz w:val="18"/>
                <w:szCs w:val="18"/>
              </w:rPr>
            </w:pPr>
            <w:r w:rsidRPr="00B82442">
              <w:rPr>
                <w:b/>
                <w:color w:val="295A66" w:themeColor="accent4" w:themeShade="80"/>
                <w:sz w:val="18"/>
                <w:szCs w:val="18"/>
              </w:rPr>
              <w:t>Off Track</w:t>
            </w:r>
            <w:r w:rsidRPr="00A51EAC">
              <w:rPr>
                <w:color w:val="295A66" w:themeColor="accent4" w:themeShade="80"/>
                <w:sz w:val="18"/>
                <w:szCs w:val="18"/>
              </w:rPr>
              <w:t xml:space="preserve">: </w:t>
            </w:r>
            <w:r w:rsidR="00A51EAC">
              <w:rPr>
                <w:color w:val="295A66" w:themeColor="accent4" w:themeShade="80"/>
                <w:sz w:val="18"/>
                <w:szCs w:val="18"/>
              </w:rPr>
              <w:t xml:space="preserve">Immediate </w:t>
            </w:r>
            <w:r w:rsidR="0003221B">
              <w:rPr>
                <w:color w:val="295A66" w:themeColor="accent4" w:themeShade="80"/>
                <w:sz w:val="18"/>
                <w:szCs w:val="18"/>
              </w:rPr>
              <w:t xml:space="preserve">attention needed </w:t>
            </w:r>
          </w:p>
        </w:tc>
      </w:tr>
    </w:tbl>
    <w:p w:rsidR="00822731" w:rsidRPr="00822731" w:rsidRDefault="00087CBF" w:rsidP="00822731">
      <w:pPr>
        <w:spacing w:before="120" w:after="120" w:line="240" w:lineRule="auto"/>
        <w:rPr>
          <w:rFonts w:asciiTheme="majorHAnsi" w:eastAsiaTheme="majorEastAsia" w:hAnsiTheme="majorHAnsi" w:cstheme="majorBidi"/>
          <w:b/>
          <w:sz w:val="18"/>
          <w:szCs w:val="18"/>
        </w:rPr>
      </w:pPr>
      <w:r w:rsidRPr="00822731">
        <w:rPr>
          <w:rStyle w:val="Heading2Char"/>
          <w:sz w:val="18"/>
          <w:szCs w:val="18"/>
        </w:rPr>
        <w:t>Keywords:</w:t>
      </w:r>
    </w:p>
    <w:p w:rsidR="00822731" w:rsidRPr="00822731" w:rsidRDefault="00087CBF" w:rsidP="00822731">
      <w:pPr>
        <w:pStyle w:val="ListParagraph"/>
        <w:numPr>
          <w:ilvl w:val="0"/>
          <w:numId w:val="27"/>
        </w:numPr>
        <w:spacing w:line="240" w:lineRule="auto"/>
        <w:rPr>
          <w:rFonts w:asciiTheme="majorHAnsi" w:eastAsiaTheme="majorEastAsia" w:hAnsiTheme="majorHAnsi" w:cstheme="majorBidi"/>
          <w:b/>
          <w:sz w:val="16"/>
          <w:szCs w:val="16"/>
        </w:rPr>
      </w:pPr>
      <w:r w:rsidRPr="00822731">
        <w:rPr>
          <w:b/>
        </w:rPr>
        <w:t>Sidebar</w:t>
      </w:r>
      <w:r>
        <w:t>: is the space on the website off to the right or the left side that contains a site navigation menu</w:t>
      </w:r>
    </w:p>
    <w:p w:rsidR="00822731" w:rsidRPr="00822731" w:rsidRDefault="00087CBF" w:rsidP="00822731">
      <w:pPr>
        <w:pStyle w:val="ListParagraph"/>
        <w:numPr>
          <w:ilvl w:val="0"/>
          <w:numId w:val="27"/>
        </w:numPr>
        <w:spacing w:line="240" w:lineRule="auto"/>
        <w:rPr>
          <w:rFonts w:asciiTheme="majorHAnsi" w:eastAsiaTheme="majorEastAsia" w:hAnsiTheme="majorHAnsi" w:cstheme="majorBidi"/>
          <w:b/>
          <w:sz w:val="16"/>
          <w:szCs w:val="16"/>
        </w:rPr>
      </w:pPr>
      <w:r w:rsidRPr="00822731">
        <w:rPr>
          <w:b/>
        </w:rPr>
        <w:t>Widget</w:t>
      </w:r>
      <w:r>
        <w:t xml:space="preserve">: </w:t>
      </w:r>
      <w:r w:rsidR="00822731">
        <w:t>is like an app for the site it displays information in a small self-contained field and has code build in to make it easy to update.</w:t>
      </w:r>
    </w:p>
    <w:p w:rsidR="00822731" w:rsidRPr="00822731" w:rsidRDefault="00822731" w:rsidP="00822731">
      <w:pPr>
        <w:pStyle w:val="ListParagraph"/>
        <w:numPr>
          <w:ilvl w:val="0"/>
          <w:numId w:val="27"/>
        </w:numPr>
        <w:spacing w:line="240" w:lineRule="auto"/>
        <w:rPr>
          <w:rFonts w:asciiTheme="majorHAnsi" w:eastAsiaTheme="majorEastAsia" w:hAnsiTheme="majorHAnsi" w:cstheme="majorBidi"/>
          <w:b/>
          <w:sz w:val="16"/>
          <w:szCs w:val="16"/>
        </w:rPr>
      </w:pPr>
      <w:r w:rsidRPr="00822731">
        <w:rPr>
          <w:b/>
        </w:rPr>
        <w:t>Alt text</w:t>
      </w:r>
      <w:r>
        <w:t xml:space="preserve">: this stands for alternative text it’s used to describe pictures within a site. This is particularly useful for blind users. </w:t>
      </w:r>
    </w:p>
    <w:p w:rsidR="00087CBF" w:rsidRPr="00822731" w:rsidRDefault="00822731" w:rsidP="00822731">
      <w:pPr>
        <w:pStyle w:val="ListParagraph"/>
        <w:numPr>
          <w:ilvl w:val="0"/>
          <w:numId w:val="27"/>
        </w:numPr>
        <w:spacing w:line="240" w:lineRule="auto"/>
        <w:rPr>
          <w:rFonts w:asciiTheme="majorHAnsi" w:eastAsiaTheme="majorEastAsia" w:hAnsiTheme="majorHAnsi" w:cstheme="majorBidi"/>
          <w:b/>
          <w:sz w:val="16"/>
          <w:szCs w:val="16"/>
        </w:rPr>
      </w:pPr>
      <w:r w:rsidRPr="00822731">
        <w:rPr>
          <w:b/>
        </w:rPr>
        <w:t>SEO</w:t>
      </w:r>
      <w:r>
        <w:t xml:space="preserve">: Search engine optimization. This helps you with staying at the top of Google’s search engine. This helps it easier for users to find your site. </w:t>
      </w:r>
    </w:p>
    <w:tbl>
      <w:tblPr>
        <w:tblStyle w:val="ProjectStatusReport"/>
        <w:tblW w:w="5000" w:type="pct"/>
        <w:tblLook w:val="04A0" w:firstRow="1" w:lastRow="0" w:firstColumn="1" w:lastColumn="0" w:noHBand="0" w:noVBand="1"/>
        <w:tblDescription w:val="Project status table"/>
      </w:tblPr>
      <w:tblGrid>
        <w:gridCol w:w="5469"/>
        <w:gridCol w:w="5331"/>
      </w:tblGrid>
      <w:tr w:rsidR="00B82442" w:rsidTr="00F07CBA">
        <w:trPr>
          <w:trHeight w:val="8738"/>
        </w:trPr>
        <w:tc>
          <w:tcPr>
            <w:tcW w:w="2532" w:type="pct"/>
          </w:tcPr>
          <w:p w:rsidR="00470627" w:rsidRPr="009809B2" w:rsidRDefault="0003221B" w:rsidP="00EC1CA4">
            <w:r w:rsidRPr="00EC1CA4">
              <w:rPr>
                <w:rStyle w:val="Heading2Char"/>
              </w:rPr>
              <w:t>The home page</w:t>
            </w:r>
            <w:r w:rsidR="003F1BEA" w:rsidRPr="00EC1CA4">
              <w:rPr>
                <w:rStyle w:val="Heading2Char"/>
              </w:rPr>
              <w:t>:</w:t>
            </w:r>
            <w:r w:rsidR="009809B2" w:rsidRPr="009809B2">
              <w:br/>
              <w:t>(</w:t>
            </w:r>
            <w:hyperlink r:id="rId10" w:history="1">
              <w:r w:rsidR="009809B2" w:rsidRPr="009809B2">
                <w:rPr>
                  <w:rStyle w:val="Hyperlink"/>
                  <w:color w:val="295A66" w:themeColor="accent4" w:themeShade="80"/>
                </w:rPr>
                <w:t>http://www.texasarchive.org/library/index.php/Main_Page</w:t>
              </w:r>
            </w:hyperlink>
            <w:r w:rsidR="009809B2" w:rsidRPr="009809B2">
              <w:t>)</w:t>
            </w:r>
          </w:p>
          <w:p w:rsidR="009809B2" w:rsidRPr="009809B2" w:rsidRDefault="009809B2" w:rsidP="009809B2">
            <w:pPr>
              <w:ind w:right="30"/>
            </w:pPr>
          </w:p>
          <w:p w:rsidR="00BE1457" w:rsidRDefault="009809B2" w:rsidP="009809B2">
            <w:pPr>
              <w:ind w:right="30"/>
            </w:pPr>
            <w:r w:rsidRPr="009809B2">
              <w:t xml:space="preserve">First impressions as a user I wasn’t sure if I had reached the home page. There was no clear indication that this was your landing page. My first instinct was to load the site from the title bar. </w:t>
            </w:r>
            <w:r w:rsidR="00BE1457">
              <w:t xml:space="preserve">As a first-time user, I not only checked to see if this was the home page, but my next step was to look at the about section of the site. </w:t>
            </w:r>
          </w:p>
          <w:p w:rsidR="00BE1457" w:rsidRDefault="00BE1457" w:rsidP="009809B2">
            <w:pPr>
              <w:ind w:right="30"/>
            </w:pPr>
          </w:p>
          <w:p w:rsidR="009809B2" w:rsidRDefault="00BE1457" w:rsidP="009809B2">
            <w:pPr>
              <w:ind w:right="30"/>
            </w:pPr>
            <w:r>
              <w:t>I had no clear indication as to what I was looking at upon first arrival, and noticed a real lack of narrative</w:t>
            </w:r>
            <w:r w:rsidR="00AD51B3">
              <w:t>/purpose</w:t>
            </w:r>
            <w:r>
              <w:t xml:space="preserve">. This can drive away visitors which seems to be the purpose of your site is to collect visitors and interest them in the upcoming and recent events. </w:t>
            </w:r>
          </w:p>
          <w:p w:rsidR="00AD51B3" w:rsidRDefault="00AD51B3" w:rsidP="009809B2">
            <w:pPr>
              <w:ind w:right="30"/>
            </w:pPr>
          </w:p>
          <w:p w:rsidR="00AD51B3" w:rsidRDefault="00AD51B3" w:rsidP="009809B2">
            <w:pPr>
              <w:ind w:right="30"/>
            </w:pPr>
            <w:r>
              <w:t xml:space="preserve">I do believe the visual slider does work for the site. It would be nice to see the first slide have a mission statement to clue in the user as to what TAMI is and what you do. It would be beneficial to remove the widgets displaying, news, events, and tech Texas, and placing them on the sidebar or removing them from the homepage. The space below the slider would be an excellent space to put </w:t>
            </w:r>
            <w:r w:rsidR="00261B2C">
              <w:t>the</w:t>
            </w:r>
            <w:r>
              <w:t xml:space="preserve"> about section and give visitors an essence of who you are and what you do. </w:t>
            </w:r>
          </w:p>
          <w:p w:rsidR="00AD51B3" w:rsidRDefault="00AD51B3" w:rsidP="009809B2">
            <w:pPr>
              <w:ind w:right="30"/>
            </w:pPr>
          </w:p>
          <w:p w:rsidR="00AD51B3" w:rsidRDefault="00AD51B3" w:rsidP="009809B2">
            <w:pPr>
              <w:ind w:right="30"/>
            </w:pPr>
            <w:r>
              <w:t>Another positive</w:t>
            </w:r>
            <w:r w:rsidR="00261B2C">
              <w:t>,</w:t>
            </w:r>
            <w:r>
              <w:t xml:space="preserve"> I liked the Texas themed color scheme I think it </w:t>
            </w:r>
            <w:r w:rsidR="00261B2C">
              <w:t>works for the site and it’s not overpowering. The font was very legible</w:t>
            </w:r>
            <w:r w:rsidR="003F1BEA">
              <w:t>.</w:t>
            </w:r>
          </w:p>
          <w:p w:rsidR="003F1BEA" w:rsidRDefault="003F1BEA" w:rsidP="009809B2">
            <w:pPr>
              <w:ind w:right="30"/>
            </w:pPr>
          </w:p>
          <w:p w:rsidR="003F1BEA" w:rsidRPr="000157F7" w:rsidRDefault="003F1BEA" w:rsidP="00087CBF">
            <w:pPr>
              <w:ind w:right="30"/>
            </w:pPr>
            <w:r>
              <w:t xml:space="preserve">If your team is looking at doing a site </w:t>
            </w:r>
            <w:r w:rsidR="00B63188">
              <w:t xml:space="preserve">overhaul, perhaps using a site design with a scrolling home page. Themes such as Illdy </w:t>
            </w:r>
            <w:hyperlink r:id="rId11" w:history="1">
              <w:r w:rsidR="00B82442" w:rsidRPr="00B82442">
                <w:rPr>
                  <w:rStyle w:val="Hyperlink"/>
                  <w:color w:val="295A66" w:themeColor="accent4" w:themeShade="80"/>
                </w:rPr>
                <w:t>https://colorlib.com/illdy/</w:t>
              </w:r>
            </w:hyperlink>
            <w:r w:rsidR="00B82442">
              <w:t xml:space="preserve"> </w:t>
            </w:r>
            <w:r w:rsidR="00B63188">
              <w:t xml:space="preserve">on WordPress would work well, </w:t>
            </w:r>
            <w:hyperlink r:id="rId12" w:history="1">
              <w:r w:rsidR="00B63188" w:rsidRPr="00B63188">
                <w:rPr>
                  <w:rStyle w:val="Hyperlink"/>
                  <w:color w:val="295A66" w:themeColor="accent4" w:themeShade="80"/>
                </w:rPr>
                <w:t>https://www.apple.com/iphone/</w:t>
              </w:r>
            </w:hyperlink>
            <w:r w:rsidR="00B63188">
              <w:t xml:space="preserve"> is another good example. This type of design gives you a piece of the entire site from one page. It would execute what you’re currently doing on the home page with a more streamline approach</w:t>
            </w:r>
            <w:r w:rsidR="0009271B">
              <w:t xml:space="preserve">. </w:t>
            </w:r>
          </w:p>
        </w:tc>
        <w:tc>
          <w:tcPr>
            <w:tcW w:w="2468" w:type="pct"/>
            <w:tcMar>
              <w:left w:w="144" w:type="dxa"/>
            </w:tcMar>
          </w:tcPr>
          <w:p w:rsidR="003F1BEA" w:rsidRPr="00B63188" w:rsidRDefault="003F1BEA" w:rsidP="00AB0AF0">
            <w:pPr>
              <w:pStyle w:val="Heading2"/>
              <w:spacing w:after="0"/>
              <w:outlineLvl w:val="1"/>
            </w:pPr>
            <w:r w:rsidRPr="00B63188">
              <w:t>Home page improvements:</w:t>
            </w:r>
          </w:p>
          <w:p w:rsidR="0009271B" w:rsidRDefault="0009271B" w:rsidP="0009271B">
            <w:pPr>
              <w:pStyle w:val="OffTrack"/>
            </w:pPr>
            <w:r>
              <w:t xml:space="preserve">Add a mission statement of statement of purpose on your home page. This can be an about section. The site needs something to let your visitors know who you are. </w:t>
            </w:r>
          </w:p>
          <w:p w:rsidR="008F7ECF" w:rsidRDefault="008F7ECF" w:rsidP="008F7ECF">
            <w:pPr>
              <w:pStyle w:val="OffTrack"/>
            </w:pPr>
            <w:r>
              <w:t>Alt text needs to be added to all images in the slider. This will help with SEO and site accessibility for blind users using screen readers</w:t>
            </w:r>
            <w:r w:rsidR="00B82442">
              <w:t>.</w:t>
            </w:r>
            <w:r>
              <w:t xml:space="preserve"> </w:t>
            </w:r>
          </w:p>
          <w:p w:rsidR="00470627" w:rsidRDefault="009809B2" w:rsidP="0009271B">
            <w:pPr>
              <w:pStyle w:val="HighRisk"/>
            </w:pPr>
            <w:r>
              <w:t>C</w:t>
            </w:r>
            <w:r w:rsidRPr="009809B2">
              <w:t>hange the URL title to something like (</w:t>
            </w:r>
            <w:hyperlink r:id="rId13" w:history="1">
              <w:r w:rsidRPr="009809B2">
                <w:rPr>
                  <w:rStyle w:val="Hyperlink"/>
                  <w:color w:val="295A66" w:themeColor="accent4" w:themeShade="80"/>
                </w:rPr>
                <w:t>http://www.texasarchive.org/home</w:t>
              </w:r>
            </w:hyperlink>
            <w:r w:rsidRPr="009809B2">
              <w:t xml:space="preserve">) this would help your SEO and increase usability by helping users realize which page they’ve landed on. Having a clear URL also helps any blind users trying to access your site via a screen reader.  </w:t>
            </w:r>
          </w:p>
          <w:p w:rsidR="0080576B" w:rsidRDefault="0019525E" w:rsidP="0080576B">
            <w:pPr>
              <w:pStyle w:val="HighRisk"/>
              <w:keepNext/>
            </w:pPr>
            <w:r>
              <w:t>Change the</w:t>
            </w:r>
            <w:r w:rsidR="003F1BEA">
              <w:t xml:space="preserve"> menu tab tile from</w:t>
            </w:r>
            <w:r>
              <w:t xml:space="preserve"> “video”</w:t>
            </w:r>
            <w:r w:rsidR="009A7015">
              <w:t xml:space="preserve"> to reflect</w:t>
            </w:r>
            <w:r w:rsidR="003F1BEA">
              <w:t xml:space="preserve"> it’s the</w:t>
            </w:r>
            <w:r w:rsidR="009A7015">
              <w:t xml:space="preserve"> home page. A title </w:t>
            </w:r>
            <w:r>
              <w:t>such as “home” it is less confusing to visitors</w:t>
            </w:r>
            <w:r w:rsidR="009A7015">
              <w:t xml:space="preserve"> and easier to navigate.</w:t>
            </w:r>
            <w:r>
              <w:t xml:space="preserve"> </w:t>
            </w:r>
            <w:r w:rsidR="003F1BEA">
              <w:t xml:space="preserve">I suggest making videos its own menu tab and create a new separate “home” tab.  </w:t>
            </w:r>
            <w:r w:rsidR="0080576B">
              <w:t>See figure 1 below:</w:t>
            </w:r>
            <w:r w:rsidR="0080576B">
              <w:rPr>
                <w:noProof/>
              </w:rPr>
              <w:drawing>
                <wp:inline distT="0" distB="0" distL="0" distR="0" wp14:anchorId="191124CD" wp14:editId="01484264">
                  <wp:extent cx="2428875" cy="3140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3037" t="19226" r="30600" b="74505"/>
                          <a:stretch/>
                        </pic:blipFill>
                        <pic:spPr bwMode="auto">
                          <a:xfrm>
                            <a:off x="0" y="0"/>
                            <a:ext cx="2530183" cy="327179"/>
                          </a:xfrm>
                          <a:prstGeom prst="rect">
                            <a:avLst/>
                          </a:prstGeom>
                          <a:ln>
                            <a:noFill/>
                          </a:ln>
                          <a:extLst>
                            <a:ext uri="{53640926-AAD7-44D8-BBD7-CCE9431645EC}">
                              <a14:shadowObscured xmlns:a14="http://schemas.microsoft.com/office/drawing/2010/main"/>
                            </a:ext>
                          </a:extLst>
                        </pic:spPr>
                      </pic:pic>
                    </a:graphicData>
                  </a:graphic>
                </wp:inline>
              </w:drawing>
            </w:r>
          </w:p>
          <w:p w:rsidR="0009271B" w:rsidRPr="0080576B" w:rsidRDefault="0080576B" w:rsidP="0080576B">
            <w:pPr>
              <w:rPr>
                <w:rFonts w:asciiTheme="minorHAnsi" w:hAnsiTheme="minorHAnsi"/>
                <w:i/>
                <w:sz w:val="18"/>
                <w:szCs w:val="18"/>
              </w:rPr>
            </w:pPr>
            <w:r w:rsidRPr="0080576B">
              <w:rPr>
                <w:rFonts w:asciiTheme="minorHAnsi" w:hAnsiTheme="minorHAnsi"/>
                <w:i/>
                <w:sz w:val="18"/>
                <w:szCs w:val="18"/>
              </w:rPr>
              <w:t xml:space="preserve">Figure </w:t>
            </w:r>
            <w:r w:rsidRPr="0080576B">
              <w:rPr>
                <w:i/>
                <w:sz w:val="18"/>
                <w:szCs w:val="18"/>
              </w:rPr>
              <w:fldChar w:fldCharType="begin"/>
            </w:r>
            <w:r w:rsidRPr="0080576B">
              <w:rPr>
                <w:rFonts w:asciiTheme="minorHAnsi" w:hAnsiTheme="minorHAnsi"/>
                <w:i/>
                <w:sz w:val="18"/>
                <w:szCs w:val="18"/>
              </w:rPr>
              <w:instrText xml:space="preserve"> SEQ Figure \* ARABIC </w:instrText>
            </w:r>
            <w:r w:rsidRPr="0080576B">
              <w:rPr>
                <w:i/>
                <w:sz w:val="18"/>
                <w:szCs w:val="18"/>
              </w:rPr>
              <w:fldChar w:fldCharType="separate"/>
            </w:r>
            <w:r w:rsidR="00F07CBA">
              <w:rPr>
                <w:rFonts w:asciiTheme="minorHAnsi" w:hAnsiTheme="minorHAnsi"/>
                <w:i/>
                <w:noProof/>
                <w:sz w:val="18"/>
                <w:szCs w:val="18"/>
              </w:rPr>
              <w:t>1</w:t>
            </w:r>
            <w:r w:rsidRPr="0080576B">
              <w:rPr>
                <w:i/>
                <w:sz w:val="18"/>
                <w:szCs w:val="18"/>
              </w:rPr>
              <w:fldChar w:fldCharType="end"/>
            </w:r>
            <w:r w:rsidRPr="0080576B">
              <w:rPr>
                <w:rFonts w:asciiTheme="minorHAnsi" w:hAnsiTheme="minorHAnsi"/>
                <w:i/>
                <w:sz w:val="18"/>
                <w:szCs w:val="18"/>
              </w:rPr>
              <w:t>: tab menu "video" used to title home page tab.</w:t>
            </w:r>
          </w:p>
          <w:p w:rsidR="00C33C5D" w:rsidRDefault="00030E6C" w:rsidP="0009271B">
            <w:pPr>
              <w:pStyle w:val="AtRisk"/>
            </w:pPr>
            <w:r>
              <w:t>T</w:t>
            </w:r>
            <w:r w:rsidRPr="00030E6C">
              <w:t>he widgets</w:t>
            </w:r>
            <w:r>
              <w:t xml:space="preserve"> displaying, news, events, and T</w:t>
            </w:r>
            <w:r w:rsidRPr="00030E6C">
              <w:t>ech Texa</w:t>
            </w:r>
            <w:r>
              <w:t>s, need to be placed</w:t>
            </w:r>
            <w:r w:rsidRPr="00030E6C">
              <w:t xml:space="preserve"> on the sidebar </w:t>
            </w:r>
            <w:r>
              <w:t xml:space="preserve">section of the site </w:t>
            </w:r>
            <w:r w:rsidRPr="00030E6C">
              <w:t>or removing them from the homepage</w:t>
            </w:r>
            <w:r>
              <w:t>. They currently clutter and impede site flow.</w:t>
            </w:r>
          </w:p>
          <w:p w:rsidR="00030E6C" w:rsidRDefault="00C33C5D" w:rsidP="0009271B">
            <w:pPr>
              <w:pStyle w:val="AtRisk"/>
            </w:pPr>
            <w:r>
              <w:t>I</w:t>
            </w:r>
            <w:r w:rsidR="004A70D1">
              <w:t xml:space="preserve"> recommend mentioning services on the home page and navigate them to the services page via a button. </w:t>
            </w:r>
            <w:r w:rsidR="00030E6C">
              <w:t xml:space="preserve"> </w:t>
            </w:r>
          </w:p>
          <w:p w:rsidR="004A70D1" w:rsidRDefault="004A70D1" w:rsidP="004A70D1">
            <w:pPr>
              <w:pStyle w:val="OnTrack"/>
            </w:pPr>
            <w:r>
              <w:t>Keep the slider, however I would update it with a mission statement</w:t>
            </w:r>
            <w:r w:rsidR="00EC1CA4">
              <w:t xml:space="preserve"> on the first slide, and provide alt text for all </w:t>
            </w:r>
            <w:r w:rsidR="00B82442">
              <w:t>its</w:t>
            </w:r>
            <w:r w:rsidR="00EC1CA4">
              <w:t xml:space="preserve"> images.</w:t>
            </w:r>
          </w:p>
          <w:p w:rsidR="004A70D1" w:rsidRDefault="004A70D1" w:rsidP="004A70D1">
            <w:pPr>
              <w:pStyle w:val="OnTrack"/>
            </w:pPr>
            <w:r>
              <w:t xml:space="preserve">Good readable text. </w:t>
            </w:r>
          </w:p>
          <w:p w:rsidR="0009271B" w:rsidRDefault="0009271B" w:rsidP="0009271B">
            <w:pPr>
              <w:pStyle w:val="HighRisk"/>
              <w:numPr>
                <w:ilvl w:val="0"/>
                <w:numId w:val="0"/>
              </w:numPr>
              <w:ind w:left="216"/>
            </w:pPr>
          </w:p>
        </w:tc>
      </w:tr>
      <w:tr w:rsidR="00B82442" w:rsidTr="00F07CBA">
        <w:trPr>
          <w:trHeight w:val="720"/>
        </w:trPr>
        <w:tc>
          <w:tcPr>
            <w:tcW w:w="2532" w:type="pct"/>
          </w:tcPr>
          <w:p w:rsidR="00EC1CA4" w:rsidRDefault="00EC1CA4" w:rsidP="00EC1CA4">
            <w:pPr>
              <w:pStyle w:val="Heading2"/>
              <w:spacing w:after="0"/>
              <w:outlineLvl w:val="1"/>
            </w:pPr>
            <w:r>
              <w:lastRenderedPageBreak/>
              <w:t>News page:</w:t>
            </w:r>
          </w:p>
          <w:p w:rsidR="00EC1CA4" w:rsidRPr="00EC1CA4" w:rsidRDefault="00EC1CA4" w:rsidP="00B82442">
            <w:pPr>
              <w:ind w:right="-90"/>
            </w:pPr>
            <w:r w:rsidRPr="00EC1CA4">
              <w:t>(</w:t>
            </w:r>
            <w:hyperlink r:id="rId15" w:history="1">
              <w:r w:rsidRPr="00EC1CA4">
                <w:rPr>
                  <w:rStyle w:val="Hyperlink"/>
                  <w:color w:val="295A66" w:themeColor="accent4" w:themeShade="80"/>
                </w:rPr>
                <w:t>http://www.texasarchive.org/library/index.php?title=News:Front</w:t>
              </w:r>
            </w:hyperlink>
            <w:r w:rsidRPr="00EC1CA4">
              <w:t>)</w:t>
            </w:r>
          </w:p>
          <w:p w:rsidR="00EC1CA4" w:rsidRDefault="00EC1CA4" w:rsidP="00EC1CA4"/>
          <w:p w:rsidR="00EC1CA4" w:rsidRDefault="00D1407E" w:rsidP="00EC1CA4">
            <w:r>
              <w:rPr>
                <w:noProof/>
              </w:rPr>
              <mc:AlternateContent>
                <mc:Choice Requires="wps">
                  <w:drawing>
                    <wp:anchor distT="0" distB="0" distL="114300" distR="114300" simplePos="0" relativeHeight="251660288" behindDoc="0" locked="0" layoutInCell="1" allowOverlap="1" wp14:anchorId="4AA808B6" wp14:editId="2B630A6E">
                      <wp:simplePos x="0" y="0"/>
                      <wp:positionH relativeFrom="column">
                        <wp:posOffset>161925</wp:posOffset>
                      </wp:positionH>
                      <wp:positionV relativeFrom="paragraph">
                        <wp:posOffset>1840865</wp:posOffset>
                      </wp:positionV>
                      <wp:extent cx="2695575" cy="180975"/>
                      <wp:effectExtent l="0" t="0" r="9525" b="9525"/>
                      <wp:wrapTopAndBottom/>
                      <wp:docPr id="3" name="Text Box 3"/>
                      <wp:cNvGraphicFramePr/>
                      <a:graphic xmlns:a="http://schemas.openxmlformats.org/drawingml/2006/main">
                        <a:graphicData uri="http://schemas.microsoft.com/office/word/2010/wordprocessingShape">
                          <wps:wsp>
                            <wps:cNvSpPr txBox="1"/>
                            <wps:spPr>
                              <a:xfrm>
                                <a:off x="0" y="0"/>
                                <a:ext cx="2695575" cy="180975"/>
                              </a:xfrm>
                              <a:prstGeom prst="rect">
                                <a:avLst/>
                              </a:prstGeom>
                              <a:solidFill>
                                <a:prstClr val="white"/>
                              </a:solidFill>
                              <a:ln>
                                <a:noFill/>
                              </a:ln>
                            </wps:spPr>
                            <wps:txbx>
                              <w:txbxContent>
                                <w:p w:rsidR="00D1407E" w:rsidRPr="000D04F6" w:rsidRDefault="00D1407E" w:rsidP="00D1407E">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2</w:t>
                                  </w:r>
                                  <w:r>
                                    <w:fldChar w:fldCharType="end"/>
                                  </w:r>
                                  <w:r>
                                    <w:t>: formatted background helps separate news sections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808B6" id="_x0000_t202" coordsize="21600,21600" o:spt="202" path="m,l,21600r21600,l21600,xe">
                      <v:stroke joinstyle="miter"/>
                      <v:path gradientshapeok="t" o:connecttype="rect"/>
                    </v:shapetype>
                    <v:shape id="Text Box 3" o:spid="_x0000_s1026" type="#_x0000_t202" style="position:absolute;margin-left:12.75pt;margin-top:144.95pt;width:212.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" stroked="f">
                      <v:textbox inset="0,0,0,0">
                        <w:txbxContent>
                          <w:p w:rsidR="00D1407E" w:rsidRPr="000D04F6" w:rsidRDefault="00D1407E" w:rsidP="00D1407E">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2</w:t>
                            </w:r>
                            <w:r>
                              <w:fldChar w:fldCharType="end"/>
                            </w:r>
                            <w:r>
                              <w:t>: formatted background helps separate news sections</w:t>
                            </w:r>
                          </w:p>
                        </w:txbxContent>
                      </v:textbox>
                      <w10:wrap type="topAndBottom"/>
                    </v:shape>
                  </w:pict>
                </mc:Fallback>
              </mc:AlternateContent>
            </w:r>
            <w:r>
              <w:rPr>
                <w:noProof/>
              </w:rPr>
              <w:drawing>
                <wp:anchor distT="0" distB="0" distL="114300" distR="114300" simplePos="0" relativeHeight="251658240" behindDoc="0" locked="0" layoutInCell="1" allowOverlap="1">
                  <wp:simplePos x="0" y="0"/>
                  <wp:positionH relativeFrom="column">
                    <wp:posOffset>638175</wp:posOffset>
                  </wp:positionH>
                  <wp:positionV relativeFrom="paragraph">
                    <wp:posOffset>783590</wp:posOffset>
                  </wp:positionV>
                  <wp:extent cx="1952625" cy="10477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51805" t="31276" r="19723" b="23456"/>
                          <a:stretch/>
                        </pic:blipFill>
                        <pic:spPr bwMode="auto">
                          <a:xfrm>
                            <a:off x="0" y="0"/>
                            <a:ext cx="1952625" cy="1047750"/>
                          </a:xfrm>
                          <a:prstGeom prst="rect">
                            <a:avLst/>
                          </a:prstGeom>
                          <a:ln>
                            <a:noFill/>
                          </a:ln>
                          <a:extLst>
                            <a:ext uri="{53640926-AAD7-44D8-BBD7-CCE9431645EC}">
                              <a14:shadowObscured xmlns:a14="http://schemas.microsoft.com/office/drawing/2010/main"/>
                            </a:ext>
                          </a:extLst>
                        </pic:spPr>
                      </pic:pic>
                    </a:graphicData>
                  </a:graphic>
                </wp:anchor>
              </w:drawing>
            </w:r>
            <w:r w:rsidR="00EC1CA4">
              <w:t>The information provided in this page is placed in nice readable chunks separated by pictures and videos. Each main news section starts with headings. That are placed in formatting background</w:t>
            </w:r>
            <w:r>
              <w:t>. This helps visual readers with sight flow.  See figure 2 below for reference</w:t>
            </w:r>
            <w:r w:rsidR="00B82442">
              <w:t>.</w:t>
            </w:r>
          </w:p>
          <w:p w:rsidR="00D1407E" w:rsidRPr="00EC1CA4" w:rsidRDefault="00D1407E" w:rsidP="00EC1CA4">
            <w:r>
              <w:t xml:space="preserve">However, I noticed the text color changes from the main page. Before it was a deep blue and had a Texas color theme to this page were on this page the site uses just black. It’s a small detail on site flow I would update.  Also, none of the pictures have any alt text. The videos could use captions and </w:t>
            </w:r>
            <w:r w:rsidR="008F7ECF">
              <w:t>descriptions</w:t>
            </w:r>
            <w:r>
              <w:t xml:space="preserve"> for deaf and blind site visitors. </w:t>
            </w:r>
          </w:p>
        </w:tc>
        <w:tc>
          <w:tcPr>
            <w:tcW w:w="2468" w:type="pct"/>
            <w:tcMar>
              <w:left w:w="144" w:type="dxa"/>
            </w:tcMar>
          </w:tcPr>
          <w:p w:rsidR="008F7ECF" w:rsidRDefault="008F7ECF" w:rsidP="00AB0AF0">
            <w:pPr>
              <w:pStyle w:val="Heading2"/>
              <w:spacing w:after="0"/>
              <w:outlineLvl w:val="1"/>
            </w:pPr>
            <w:r>
              <w:t>News</w:t>
            </w:r>
            <w:r w:rsidRPr="00B63188">
              <w:t xml:space="preserve"> page improvements:</w:t>
            </w:r>
          </w:p>
          <w:p w:rsidR="008F7ECF" w:rsidRDefault="008F7ECF" w:rsidP="008F7ECF">
            <w:pPr>
              <w:pStyle w:val="OffTrack"/>
            </w:pPr>
            <w:r w:rsidRPr="008F7ECF">
              <w:t>Alt text needs to be added to all images. This will help with SEO and site accessibility for blind users using screen readers</w:t>
            </w:r>
            <w:r w:rsidR="00B82442">
              <w:t>.</w:t>
            </w:r>
            <w:r w:rsidRPr="008F7ECF">
              <w:t xml:space="preserve"> </w:t>
            </w:r>
          </w:p>
          <w:p w:rsidR="00470627" w:rsidRDefault="00D1407E" w:rsidP="008F7ECF">
            <w:pPr>
              <w:pStyle w:val="HighRisk"/>
            </w:pPr>
            <w:r w:rsidRPr="00D1407E">
              <w:t>Change the URL title to something like (http://www.texasarchive.org/</w:t>
            </w:r>
            <w:r w:rsidR="008F7ECF">
              <w:t>news</w:t>
            </w:r>
            <w:r w:rsidRPr="00D1407E">
              <w:t xml:space="preserve">) this would help your SEO and increase usability by helping users realize which page they've landed on. Having a clear URL also helps any blind users trying to access your site via a screen reader.  </w:t>
            </w:r>
          </w:p>
          <w:p w:rsidR="00470627" w:rsidRDefault="008F7ECF" w:rsidP="008F7ECF">
            <w:pPr>
              <w:pStyle w:val="AtRisk"/>
            </w:pPr>
            <w:r>
              <w:rPr>
                <w:noProof/>
              </w:rPr>
              <mc:AlternateContent>
                <mc:Choice Requires="wps">
                  <w:drawing>
                    <wp:anchor distT="0" distB="0" distL="114300" distR="114300" simplePos="0" relativeHeight="251663360" behindDoc="0" locked="0" layoutInCell="1" allowOverlap="1" wp14:anchorId="06A7B67E" wp14:editId="6B10C4C8">
                      <wp:simplePos x="0" y="0"/>
                      <wp:positionH relativeFrom="column">
                        <wp:posOffset>-12065</wp:posOffset>
                      </wp:positionH>
                      <wp:positionV relativeFrom="paragraph">
                        <wp:posOffset>1483995</wp:posOffset>
                      </wp:positionV>
                      <wp:extent cx="3383280" cy="219075"/>
                      <wp:effectExtent l="0" t="0" r="7620" b="9525"/>
                      <wp:wrapTopAndBottom/>
                      <wp:docPr id="5" name="Text Box 5"/>
                      <wp:cNvGraphicFramePr/>
                      <a:graphic xmlns:a="http://schemas.openxmlformats.org/drawingml/2006/main">
                        <a:graphicData uri="http://schemas.microsoft.com/office/word/2010/wordprocessingShape">
                          <wps:wsp>
                            <wps:cNvSpPr txBox="1"/>
                            <wps:spPr>
                              <a:xfrm>
                                <a:off x="0" y="0"/>
                                <a:ext cx="3383280" cy="219075"/>
                              </a:xfrm>
                              <a:prstGeom prst="rect">
                                <a:avLst/>
                              </a:prstGeom>
                              <a:solidFill>
                                <a:prstClr val="white"/>
                              </a:solidFill>
                              <a:ln>
                                <a:noFill/>
                              </a:ln>
                            </wps:spPr>
                            <wps:txbx>
                              <w:txbxContent>
                                <w:p w:rsidR="008F7ECF" w:rsidRDefault="008F7ECF" w:rsidP="008F7ECF">
                                  <w:pPr>
                                    <w:pStyle w:val="Caption"/>
                                  </w:pPr>
                                  <w:r>
                                    <w:t xml:space="preserve">Figure </w:t>
                                  </w:r>
                                  <w:r>
                                    <w:fldChar w:fldCharType="begin"/>
                                  </w:r>
                                  <w:r>
                                    <w:instrText xml:space="preserve"> SEQ Figure \* ARABIC </w:instrText>
                                  </w:r>
                                  <w:r>
                                    <w:fldChar w:fldCharType="separate"/>
                                  </w:r>
                                  <w:r w:rsidR="00F07CBA">
                                    <w:rPr>
                                      <w:noProof/>
                                    </w:rPr>
                                    <w:t>3</w:t>
                                  </w:r>
                                  <w:r>
                                    <w:fldChar w:fldCharType="end"/>
                                  </w:r>
                                  <w:r>
                                    <w:t>:</w:t>
                                  </w:r>
                                  <w:r w:rsidRPr="008B5FC9">
                                    <w:t>TAMI Joins UH for National Women's Conference Commemoration</w:t>
                                  </w:r>
                                  <w:r>
                                    <w:t xml:space="preserve"> section</w:t>
                                  </w:r>
                                </w:p>
                                <w:p w:rsidR="00B82442" w:rsidRPr="00B82442" w:rsidRDefault="00B82442" w:rsidP="00B8244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7B67E" id="Text Box 5" o:spid="_x0000_s1027" type="#_x0000_t202" style="position:absolute;left:0;text-align:left;margin-left:-.95pt;margin-top:116.85pt;width:266.4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" stroked="f">
                      <v:textbox inset="0,0,0,0">
                        <w:txbxContent>
                          <w:p w:rsidR="008F7ECF" w:rsidRDefault="008F7ECF" w:rsidP="008F7ECF">
                            <w:pPr>
                              <w:pStyle w:val="Caption"/>
                            </w:pPr>
                            <w:r>
                              <w:t xml:space="preserve">Figure </w:t>
                            </w:r>
                            <w:r>
                              <w:fldChar w:fldCharType="begin"/>
                            </w:r>
                            <w:r>
                              <w:instrText xml:space="preserve"> SEQ Figure \* ARABIC </w:instrText>
                            </w:r>
                            <w:r>
                              <w:fldChar w:fldCharType="separate"/>
                            </w:r>
                            <w:r w:rsidR="00F07CBA">
                              <w:rPr>
                                <w:noProof/>
                              </w:rPr>
                              <w:t>3</w:t>
                            </w:r>
                            <w:r>
                              <w:fldChar w:fldCharType="end"/>
                            </w:r>
                            <w:r>
                              <w:t>:</w:t>
                            </w:r>
                            <w:r w:rsidRPr="008B5FC9">
                              <w:t>TAMI Joins UH for National Women's Conference Commemoration</w:t>
                            </w:r>
                            <w:r>
                              <w:t xml:space="preserve"> section</w:t>
                            </w:r>
                          </w:p>
                          <w:p w:rsidR="00B82442" w:rsidRPr="00B82442" w:rsidRDefault="00B82442" w:rsidP="00B82442"/>
                        </w:txbxContent>
                      </v:textbox>
                      <w10:wrap type="topAndBottom"/>
                    </v:shape>
                  </w:pict>
                </mc:Fallback>
              </mc:AlternateContent>
            </w:r>
            <w:r>
              <w:rPr>
                <w:noProof/>
              </w:rPr>
              <w:drawing>
                <wp:anchor distT="0" distB="0" distL="114300" distR="114300" simplePos="0" relativeHeight="251661312" behindDoc="0" locked="0" layoutInCell="1" allowOverlap="1">
                  <wp:simplePos x="0" y="0"/>
                  <wp:positionH relativeFrom="column">
                    <wp:posOffset>304165</wp:posOffset>
                  </wp:positionH>
                  <wp:positionV relativeFrom="paragraph">
                    <wp:posOffset>798195</wp:posOffset>
                  </wp:positionV>
                  <wp:extent cx="2554605" cy="685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4306" t="31276" r="29306" b="47737"/>
                          <a:stretch/>
                        </pic:blipFill>
                        <pic:spPr bwMode="auto">
                          <a:xfrm>
                            <a:off x="0" y="0"/>
                            <a:ext cx="2554605"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Tab flow changes in the </w:t>
            </w:r>
            <w:r w:rsidRPr="008F7ECF">
              <w:t>TAMI Joins UH for National Women's Conference Commemoration</w:t>
            </w:r>
            <w:r>
              <w:t xml:space="preserve"> section it moves from the picture on the right to the left were the header is. This would be confusing to a blind user or anyone navigating through a keyboard.  See </w:t>
            </w:r>
            <w:r w:rsidR="00B82442">
              <w:t>figure 3</w:t>
            </w:r>
            <w:r>
              <w:t xml:space="preserve"> below for reference</w:t>
            </w:r>
            <w:r w:rsidR="00B82442">
              <w:t>.</w:t>
            </w:r>
          </w:p>
          <w:p w:rsidR="00B82442" w:rsidRDefault="00B82442" w:rsidP="008F7ECF">
            <w:pPr>
              <w:pStyle w:val="AtRisk"/>
            </w:pPr>
            <w:r>
              <w:t>Keep text color theme the same as the home page</w:t>
            </w:r>
          </w:p>
          <w:p w:rsidR="00B82442" w:rsidRDefault="00B82442" w:rsidP="00B82442">
            <w:pPr>
              <w:pStyle w:val="OnTrack"/>
            </w:pPr>
            <w:r>
              <w:t>Good information in nice readable sections with headings</w:t>
            </w:r>
          </w:p>
        </w:tc>
      </w:tr>
      <w:tr w:rsidR="00B82442" w:rsidTr="00F07CBA">
        <w:trPr>
          <w:trHeight w:val="720"/>
        </w:trPr>
        <w:tc>
          <w:tcPr>
            <w:tcW w:w="2532" w:type="pct"/>
          </w:tcPr>
          <w:p w:rsidR="00470627" w:rsidRDefault="00B82442" w:rsidP="00B82442">
            <w:pPr>
              <w:pStyle w:val="Heading2"/>
              <w:spacing w:after="0"/>
              <w:outlineLvl w:val="1"/>
            </w:pPr>
            <w:r>
              <w:t>Events page:</w:t>
            </w:r>
          </w:p>
          <w:p w:rsidR="00B82442" w:rsidRPr="00B82442" w:rsidRDefault="00B82442" w:rsidP="00B82442">
            <w:r w:rsidRPr="00B82442">
              <w:t>(</w:t>
            </w:r>
            <w:hyperlink r:id="rId18" w:history="1">
              <w:r w:rsidRPr="00B82442">
                <w:rPr>
                  <w:rStyle w:val="Hyperlink"/>
                  <w:color w:val="295A66" w:themeColor="accent4" w:themeShade="80"/>
                </w:rPr>
                <w:t>http://www.texasarchive.org/library/index.php?title=Events:Calendar</w:t>
              </w:r>
            </w:hyperlink>
            <w:r w:rsidRPr="00B82442">
              <w:t>)</w:t>
            </w:r>
          </w:p>
          <w:p w:rsidR="00B41F92" w:rsidRDefault="00B41F92" w:rsidP="00B82442"/>
          <w:p w:rsidR="00B82442" w:rsidRPr="00B82442" w:rsidRDefault="00B41F92" w:rsidP="00B82442">
            <w:r>
              <w:rPr>
                <w:noProof/>
              </w:rPr>
              <mc:AlternateContent>
                <mc:Choice Requires="wps">
                  <w:drawing>
                    <wp:anchor distT="0" distB="0" distL="114300" distR="114300" simplePos="0" relativeHeight="251666432" behindDoc="0" locked="0" layoutInCell="1" allowOverlap="1" wp14:anchorId="34A79854" wp14:editId="1C8BA4E9">
                      <wp:simplePos x="0" y="0"/>
                      <wp:positionH relativeFrom="column">
                        <wp:posOffset>323850</wp:posOffset>
                      </wp:positionH>
                      <wp:positionV relativeFrom="paragraph">
                        <wp:posOffset>1675765</wp:posOffset>
                      </wp:positionV>
                      <wp:extent cx="2390775" cy="133350"/>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2390775" cy="133350"/>
                              </a:xfrm>
                              <a:prstGeom prst="rect">
                                <a:avLst/>
                              </a:prstGeom>
                              <a:solidFill>
                                <a:prstClr val="white"/>
                              </a:solidFill>
                              <a:ln>
                                <a:noFill/>
                              </a:ln>
                            </wps:spPr>
                            <wps:txbx>
                              <w:txbxContent>
                                <w:p w:rsidR="00B41F92" w:rsidRPr="0020187A" w:rsidRDefault="00B41F92" w:rsidP="00B41F92">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4</w:t>
                                  </w:r>
                                  <w:r>
                                    <w:fldChar w:fldCharType="end"/>
                                  </w:r>
                                  <w:r>
                                    <w:t>: Events widget used on the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79854" id="Text Box 7" o:spid="_x0000_s1028" type="#_x0000_t202" style="position:absolute;margin-left:25.5pt;margin-top:131.95pt;width:188.25pt;height:1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" stroked="f">
                      <v:textbox inset="0,0,0,0">
                        <w:txbxContent>
                          <w:p w:rsidR="00B41F92" w:rsidRPr="0020187A" w:rsidRDefault="00B41F92" w:rsidP="00B41F92">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4</w:t>
                            </w:r>
                            <w:r>
                              <w:fldChar w:fldCharType="end"/>
                            </w:r>
                            <w:r>
                              <w:t>: Events widget used on the home page</w:t>
                            </w:r>
                          </w:p>
                        </w:txbxContent>
                      </v:textbox>
                      <w10:wrap type="topAndBottom"/>
                    </v:shape>
                  </w:pict>
                </mc:Fallback>
              </mc:AlternateContent>
            </w:r>
            <w:r>
              <w:rPr>
                <w:noProof/>
              </w:rPr>
              <w:drawing>
                <wp:anchor distT="0" distB="0" distL="114300" distR="114300" simplePos="0" relativeHeight="251664384" behindDoc="0" locked="0" layoutInCell="1" allowOverlap="1">
                  <wp:simplePos x="0" y="0"/>
                  <wp:positionH relativeFrom="column">
                    <wp:posOffset>323850</wp:posOffset>
                  </wp:positionH>
                  <wp:positionV relativeFrom="paragraph">
                    <wp:posOffset>624205</wp:posOffset>
                  </wp:positionV>
                  <wp:extent cx="2390775" cy="1039495"/>
                  <wp:effectExtent l="0" t="0" r="9525"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5555" t="22656" r="20417" b="59259"/>
                          <a:stretch/>
                        </pic:blipFill>
                        <pic:spPr bwMode="auto">
                          <a:xfrm>
                            <a:off x="0" y="0"/>
                            <a:ext cx="2390775" cy="103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 like the big calendar it works. All the information is accessible through the keyboard. Only thing I can think to add is the widget on the Homepage that lists the events to the sidebar navigation for ease of use.  See figure 4 below.</w:t>
            </w:r>
          </w:p>
        </w:tc>
        <w:tc>
          <w:tcPr>
            <w:tcW w:w="2468" w:type="pct"/>
            <w:tcMar>
              <w:left w:w="144" w:type="dxa"/>
            </w:tcMar>
          </w:tcPr>
          <w:p w:rsidR="003C08B0" w:rsidRDefault="003C08B0" w:rsidP="00AB0AF0">
            <w:pPr>
              <w:pStyle w:val="Heading2"/>
              <w:spacing w:after="0"/>
              <w:outlineLvl w:val="1"/>
            </w:pPr>
            <w:r>
              <w:t>Events</w:t>
            </w:r>
            <w:r w:rsidRPr="00B63188">
              <w:t xml:space="preserve"> page improvements:</w:t>
            </w:r>
          </w:p>
          <w:p w:rsidR="00470627" w:rsidRDefault="00B41F92">
            <w:pPr>
              <w:pStyle w:val="OnTrack"/>
            </w:pPr>
            <w:r>
              <w:t xml:space="preserve">Overall functional good design. Easy to navigate even with just a keyboard. Only recommendation would to add the widget from the homepage to the sidebar for ease of navigation and seeing all events in one area. </w:t>
            </w:r>
          </w:p>
          <w:p w:rsidR="00B41F92" w:rsidRDefault="00B41F92" w:rsidP="00B41F92">
            <w:pPr>
              <w:pStyle w:val="OnTrack"/>
              <w:numPr>
                <w:ilvl w:val="0"/>
                <w:numId w:val="0"/>
              </w:numPr>
              <w:ind w:left="216"/>
            </w:pPr>
          </w:p>
        </w:tc>
      </w:tr>
      <w:tr w:rsidR="00B82442" w:rsidTr="00F07CBA">
        <w:trPr>
          <w:trHeight w:val="720"/>
        </w:trPr>
        <w:tc>
          <w:tcPr>
            <w:tcW w:w="2532" w:type="pct"/>
          </w:tcPr>
          <w:p w:rsidR="003C08B0" w:rsidRDefault="003C08B0" w:rsidP="003C08B0">
            <w:pPr>
              <w:pStyle w:val="Heading2"/>
              <w:spacing w:after="0"/>
              <w:outlineLvl w:val="1"/>
            </w:pPr>
            <w:r>
              <w:t>Education Page:</w:t>
            </w:r>
          </w:p>
          <w:p w:rsidR="00470627" w:rsidRPr="003C08B0" w:rsidRDefault="003C08B0">
            <w:r w:rsidRPr="003C08B0">
              <w:t>(</w:t>
            </w:r>
            <w:hyperlink r:id="rId20" w:history="1">
              <w:r w:rsidRPr="003C08B0">
                <w:rPr>
                  <w:rStyle w:val="Hyperlink"/>
                  <w:color w:val="295A66" w:themeColor="accent4" w:themeShade="80"/>
                </w:rPr>
                <w:t>http://www.texasarchive.org/library/index.php/TeachTexas:Main_Page</w:t>
              </w:r>
            </w:hyperlink>
            <w:r w:rsidRPr="003C08B0">
              <w:t>)</w:t>
            </w:r>
          </w:p>
          <w:p w:rsidR="003C08B0" w:rsidRDefault="003C08B0"/>
          <w:p w:rsidR="00507D33" w:rsidRDefault="003C08B0">
            <w:r>
              <w:t>This page goes back to the home page design with the slider and I think it works</w:t>
            </w:r>
            <w:r w:rsidR="00507D33">
              <w:t>,</w:t>
            </w:r>
            <w:r>
              <w:t xml:space="preserve"> but again I’m a bit confused as to what the purpose of the page is. It would be helpful to let the visitors know </w:t>
            </w:r>
            <w:r w:rsidR="00507D33">
              <w:t xml:space="preserve">why there is an education page let them know it’s mission and then let them see the different programs. This section needs more context to work otherwise it’s not creating interest and it makes the site confusing. </w:t>
            </w:r>
          </w:p>
          <w:p w:rsidR="00507D33" w:rsidRDefault="00507D33"/>
          <w:p w:rsidR="003C08B0" w:rsidRDefault="00507D33">
            <w:r>
              <w:t xml:space="preserve">The images on the sliders also need alt text.  </w:t>
            </w:r>
          </w:p>
        </w:tc>
        <w:tc>
          <w:tcPr>
            <w:tcW w:w="2468" w:type="pct"/>
            <w:tcMar>
              <w:left w:w="144" w:type="dxa"/>
            </w:tcMar>
          </w:tcPr>
          <w:p w:rsidR="00470627" w:rsidRDefault="003C08B0" w:rsidP="00AB0AF0">
            <w:pPr>
              <w:pStyle w:val="Heading2"/>
              <w:spacing w:after="0"/>
              <w:outlineLvl w:val="1"/>
            </w:pPr>
            <w:r w:rsidRPr="003C08B0">
              <w:t>Events page improvements:</w:t>
            </w:r>
          </w:p>
          <w:p w:rsidR="00507D33" w:rsidRDefault="00507D33" w:rsidP="000157F7">
            <w:pPr>
              <w:pStyle w:val="OffTrack"/>
            </w:pPr>
            <w:r>
              <w:t xml:space="preserve">Add a mission statement of statement of purpose on your education page. Let visitors know why </w:t>
            </w:r>
            <w:r w:rsidR="00D5181D">
              <w:t>your</w:t>
            </w:r>
            <w:r>
              <w:t xml:space="preserve"> site is trying to teach them and why they should check out Texas weather or lumber jacks. The visitors need something to over ache the purpose of this material on the site.</w:t>
            </w:r>
          </w:p>
          <w:p w:rsidR="00470627" w:rsidRDefault="00507D33" w:rsidP="000157F7">
            <w:pPr>
              <w:pStyle w:val="OffTrack"/>
            </w:pPr>
            <w:r>
              <w:t xml:space="preserve">Alt text needs to be added to all images in the slider. This will help with SEO and site accessibility for blind users using screen readers. </w:t>
            </w:r>
          </w:p>
          <w:p w:rsidR="000157F7" w:rsidRDefault="000157F7" w:rsidP="000157F7">
            <w:pPr>
              <w:pStyle w:val="HighRisk"/>
            </w:pPr>
            <w:r>
              <w:t>C</w:t>
            </w:r>
            <w:r w:rsidRPr="009809B2">
              <w:t>hange the URL title to something like (</w:t>
            </w:r>
            <w:r>
              <w:t>http://www.texasarchive.org/Education</w:t>
            </w:r>
            <w:r w:rsidRPr="009809B2">
              <w:t xml:space="preserve">) this would help your SEO and increase usability by helping users realize which page they’ve landed on. Having a clear URL also helps any blind users trying to access your site via a screen reader.  </w:t>
            </w:r>
          </w:p>
          <w:p w:rsidR="00507D33" w:rsidRDefault="00507D33" w:rsidP="00ED13AD">
            <w:pPr>
              <w:pStyle w:val="OnTrack"/>
            </w:pPr>
            <w:r>
              <w:t xml:space="preserve">Color theme and </w:t>
            </w:r>
            <w:r w:rsidR="00CA31CB">
              <w:t xml:space="preserve">slider work for the page design. </w:t>
            </w:r>
          </w:p>
          <w:p w:rsidR="00ED13AD" w:rsidRDefault="00ED13AD" w:rsidP="00ED13AD">
            <w:pPr>
              <w:pStyle w:val="OnTrack"/>
            </w:pPr>
            <w:r w:rsidRPr="00CA31CB">
              <w:t>Teach Texas Updates</w:t>
            </w:r>
            <w:r>
              <w:t xml:space="preserve"> widget works on this page.</w:t>
            </w:r>
          </w:p>
        </w:tc>
      </w:tr>
      <w:tr w:rsidR="00B82442" w:rsidTr="00F07CBA">
        <w:trPr>
          <w:trHeight w:val="791"/>
        </w:trPr>
        <w:tc>
          <w:tcPr>
            <w:tcW w:w="2532" w:type="pct"/>
          </w:tcPr>
          <w:p w:rsidR="00470627" w:rsidRDefault="00CA31CB" w:rsidP="00875C44">
            <w:pPr>
              <w:pStyle w:val="Heading2"/>
              <w:spacing w:after="0"/>
              <w:outlineLvl w:val="1"/>
            </w:pPr>
            <w:r w:rsidRPr="00CA31CB">
              <w:lastRenderedPageBreak/>
              <w:t xml:space="preserve">Services Page: </w:t>
            </w:r>
          </w:p>
          <w:p w:rsidR="00875C44" w:rsidRPr="00875C44" w:rsidRDefault="00875C44" w:rsidP="00CA31CB">
            <w:r w:rsidRPr="00875C44">
              <w:t>(</w:t>
            </w:r>
            <w:hyperlink r:id="rId21" w:history="1">
              <w:r w:rsidRPr="00875C44">
                <w:rPr>
                  <w:rStyle w:val="Hyperlink"/>
                  <w:color w:val="295A66" w:themeColor="accent4" w:themeShade="80"/>
                </w:rPr>
                <w:t>http://www.texasarchive.org/library/index.php?title=Services</w:t>
              </w:r>
            </w:hyperlink>
            <w:r w:rsidRPr="00875C44">
              <w:t>)</w:t>
            </w:r>
          </w:p>
          <w:p w:rsidR="00875C44" w:rsidRDefault="00875C44" w:rsidP="00CA31CB"/>
          <w:p w:rsidR="00CA31CB" w:rsidRDefault="00CA31CB" w:rsidP="00CA31CB">
            <w:r>
              <w:t xml:space="preserve">Good clear information. I understand what services the page is trying to provide this is clearly indicated. The page also gives insight that leads the visitor to your other site page round up. Good flow of information. Uses headers and all the link information is accessible through a keyboard. </w:t>
            </w:r>
            <w:r w:rsidR="00875C44">
              <w:t xml:space="preserve">I suggest keeping with the </w:t>
            </w:r>
          </w:p>
          <w:p w:rsidR="00CA31CB" w:rsidRDefault="00CA31CB" w:rsidP="00CA31CB"/>
          <w:p w:rsidR="00CA31CB" w:rsidRPr="00CA31CB" w:rsidRDefault="00AD1591" w:rsidP="00CA31CB">
            <w:r>
              <w:rPr>
                <w:noProof/>
              </w:rPr>
              <w:drawing>
                <wp:anchor distT="0" distB="0" distL="114300" distR="114300" simplePos="0" relativeHeight="251667456" behindDoc="0" locked="0" layoutInCell="1" allowOverlap="1">
                  <wp:simplePos x="0" y="0"/>
                  <wp:positionH relativeFrom="column">
                    <wp:posOffset>514350</wp:posOffset>
                  </wp:positionH>
                  <wp:positionV relativeFrom="paragraph">
                    <wp:posOffset>622300</wp:posOffset>
                  </wp:positionV>
                  <wp:extent cx="2143125" cy="160147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43125" cy="1601470"/>
                          </a:xfrm>
                          <a:prstGeom prst="rect">
                            <a:avLst/>
                          </a:prstGeom>
                        </pic:spPr>
                      </pic:pic>
                    </a:graphicData>
                  </a:graphic>
                </wp:anchor>
              </w:drawing>
            </w:r>
            <w:r w:rsidR="00875C44">
              <w:rPr>
                <w:noProof/>
              </w:rPr>
              <mc:AlternateContent>
                <mc:Choice Requires="wps">
                  <w:drawing>
                    <wp:anchor distT="0" distB="0" distL="114300" distR="114300" simplePos="0" relativeHeight="251669504" behindDoc="0" locked="0" layoutInCell="1" allowOverlap="1" wp14:anchorId="01034A74" wp14:editId="764BF01F">
                      <wp:simplePos x="0" y="0"/>
                      <wp:positionH relativeFrom="column">
                        <wp:posOffset>0</wp:posOffset>
                      </wp:positionH>
                      <wp:positionV relativeFrom="paragraph">
                        <wp:posOffset>2147570</wp:posOffset>
                      </wp:positionV>
                      <wp:extent cx="3114675" cy="190500"/>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114675" cy="190500"/>
                              </a:xfrm>
                              <a:prstGeom prst="rect">
                                <a:avLst/>
                              </a:prstGeom>
                              <a:solidFill>
                                <a:prstClr val="white"/>
                              </a:solidFill>
                              <a:ln>
                                <a:noFill/>
                              </a:ln>
                            </wps:spPr>
                            <wps:txbx>
                              <w:txbxContent>
                                <w:p w:rsidR="00875C44" w:rsidRPr="00BB432B" w:rsidRDefault="00875C44" w:rsidP="00875C44">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5</w:t>
                                  </w:r>
                                  <w:r>
                                    <w:fldChar w:fldCharType="end"/>
                                  </w:r>
                                  <w:r>
                                    <w:t>: Screenshot of the same email link in two different formats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34A74" id="Text Box 10" o:spid="_x0000_s1029" type="#_x0000_t202" style="position:absolute;margin-left:0;margin-top:169.1pt;width:245.25pt;height: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" stroked="f">
                      <v:textbox inset="0,0,0,0">
                        <w:txbxContent>
                          <w:p w:rsidR="00875C44" w:rsidRPr="00BB432B" w:rsidRDefault="00875C44" w:rsidP="00875C44">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sidR="00F07CBA">
                              <w:rPr>
                                <w:noProof/>
                              </w:rPr>
                              <w:t>5</w:t>
                            </w:r>
                            <w:r>
                              <w:fldChar w:fldCharType="end"/>
                            </w:r>
                            <w:r>
                              <w:t>: Screenshot of the same email link in two different formats</w:t>
                            </w:r>
                          </w:p>
                        </w:txbxContent>
                      </v:textbox>
                      <w10:wrap type="topAndBottom"/>
                    </v:shape>
                  </w:pict>
                </mc:Fallback>
              </mc:AlternateContent>
            </w:r>
            <w:r w:rsidR="000157F7">
              <w:t xml:space="preserve">First instance of the </w:t>
            </w:r>
            <w:r w:rsidR="00CA31CB" w:rsidRPr="00CA31CB">
              <w:t>info@texasarchive.org</w:t>
            </w:r>
            <w:r w:rsidR="00CA31CB">
              <w:t xml:space="preserve"> email address link isn’</w:t>
            </w:r>
            <w:r w:rsidR="000157F7">
              <w:t xml:space="preserve">t formatted the same as the second </w:t>
            </w:r>
            <w:r w:rsidR="00875C44">
              <w:t xml:space="preserve">instance of </w:t>
            </w:r>
            <w:r w:rsidR="000157F7">
              <w:t>email lin</w:t>
            </w:r>
            <w:r w:rsidR="00875C44">
              <w:t>k. I would change that to match and make it more noticeable. See figure 5 bellow.</w:t>
            </w:r>
          </w:p>
        </w:tc>
        <w:tc>
          <w:tcPr>
            <w:tcW w:w="2468" w:type="pct"/>
            <w:tcMar>
              <w:left w:w="144" w:type="dxa"/>
            </w:tcMar>
          </w:tcPr>
          <w:p w:rsidR="00CA31CB" w:rsidRDefault="00CA31CB" w:rsidP="00AB0AF0">
            <w:pPr>
              <w:pStyle w:val="Heading2"/>
              <w:spacing w:after="0"/>
              <w:outlineLvl w:val="1"/>
            </w:pPr>
            <w:r>
              <w:t>Services</w:t>
            </w:r>
            <w:r w:rsidRPr="003C08B0">
              <w:t xml:space="preserve"> page improvements:</w:t>
            </w:r>
          </w:p>
          <w:p w:rsidR="00470627" w:rsidRDefault="00875C44">
            <w:pPr>
              <w:pStyle w:val="HighRisk"/>
              <w:numPr>
                <w:ilvl w:val="0"/>
                <w:numId w:val="25"/>
              </w:numPr>
            </w:pPr>
            <w:r w:rsidRPr="00875C44">
              <w:t>Change the URL title to something like (http://www.texasarchive.org/</w:t>
            </w:r>
            <w:r>
              <w:t>Services</w:t>
            </w:r>
            <w:r w:rsidRPr="00875C44">
              <w:t xml:space="preserve">) this would help your SEO and increase usability by helping users realize which page they've landed on. Having a clear URL also helps any blind users trying to access your site via a screen reader.  </w:t>
            </w:r>
          </w:p>
          <w:p w:rsidR="00470627" w:rsidRDefault="00875C44">
            <w:pPr>
              <w:pStyle w:val="AtRisk"/>
            </w:pPr>
            <w:r w:rsidRPr="00875C44">
              <w:t>Keep text color theme the same as the home page</w:t>
            </w:r>
          </w:p>
          <w:p w:rsidR="00875C44" w:rsidRDefault="00875C44">
            <w:pPr>
              <w:pStyle w:val="AtRisk"/>
            </w:pPr>
            <w:r>
              <w:t xml:space="preserve">Change the first instance of the email link to match the more visible second instance of the link.  </w:t>
            </w:r>
          </w:p>
          <w:p w:rsidR="00875C44" w:rsidRDefault="00AD1591" w:rsidP="00875C44">
            <w:pPr>
              <w:pStyle w:val="OnTrack"/>
            </w:pPr>
            <w:r>
              <w:t>Good page information, that is easy to use and understand</w:t>
            </w:r>
          </w:p>
          <w:p w:rsidR="00AD1591" w:rsidRDefault="00AD1591" w:rsidP="00875C44">
            <w:pPr>
              <w:pStyle w:val="OnTrack"/>
            </w:pPr>
            <w:r>
              <w:t xml:space="preserve">Text leads you to another helpful and relivant part of the site. </w:t>
            </w:r>
          </w:p>
        </w:tc>
      </w:tr>
      <w:tr w:rsidR="00B82442" w:rsidTr="00F07CBA">
        <w:trPr>
          <w:trHeight w:val="576"/>
        </w:trPr>
        <w:tc>
          <w:tcPr>
            <w:tcW w:w="2532" w:type="pct"/>
          </w:tcPr>
          <w:p w:rsidR="00AD1591" w:rsidRDefault="00D77E2B" w:rsidP="00AD1591">
            <w:pPr>
              <w:pStyle w:val="Heading2"/>
              <w:spacing w:after="0"/>
              <w:outlineLvl w:val="1"/>
            </w:pPr>
            <w:r w:rsidRPr="00D77E2B">
              <w:t xml:space="preserve">Preservation </w:t>
            </w:r>
            <w:r w:rsidR="00AD1591" w:rsidRPr="00CA31CB">
              <w:t xml:space="preserve">Page: </w:t>
            </w:r>
          </w:p>
          <w:p w:rsidR="00470627" w:rsidRPr="00D77E2B" w:rsidRDefault="00AD1591">
            <w:r w:rsidRPr="00D77E2B">
              <w:t>(</w:t>
            </w:r>
            <w:hyperlink r:id="rId23" w:history="1">
              <w:r w:rsidRPr="00D77E2B">
                <w:rPr>
                  <w:rStyle w:val="Hyperlink"/>
                  <w:color w:val="295A66" w:themeColor="accent4" w:themeShade="80"/>
                </w:rPr>
                <w:t>http://www.texasarchive</w:t>
              </w:r>
              <w:r w:rsidRPr="00D77E2B">
                <w:rPr>
                  <w:rStyle w:val="Hyperlink"/>
                  <w:color w:val="295A66" w:themeColor="accent4" w:themeShade="80"/>
                </w:rPr>
                <w:t>.</w:t>
              </w:r>
              <w:r w:rsidRPr="00D77E2B">
                <w:rPr>
                  <w:rStyle w:val="Hyperlink"/>
                  <w:color w:val="295A66" w:themeColor="accent4" w:themeShade="80"/>
                </w:rPr>
                <w:t>org/library/index.php?title=Preservation</w:t>
              </w:r>
            </w:hyperlink>
            <w:r w:rsidRPr="00D77E2B">
              <w:t>)</w:t>
            </w:r>
          </w:p>
          <w:p w:rsidR="00AD1591" w:rsidRDefault="00AD1591"/>
          <w:p w:rsidR="00AD1591" w:rsidRDefault="00AD1591">
            <w:r>
              <w:t xml:space="preserve">Good clear information. The information on this page is very helpful and informative and it flows well with the use of headers and sub-headers. </w:t>
            </w:r>
            <w:r w:rsidR="00D77E2B">
              <w:t xml:space="preserve">All links are accessible through keyboard navigation. </w:t>
            </w:r>
          </w:p>
        </w:tc>
        <w:tc>
          <w:tcPr>
            <w:tcW w:w="2468" w:type="pct"/>
            <w:tcMar>
              <w:left w:w="144" w:type="dxa"/>
            </w:tcMar>
          </w:tcPr>
          <w:p w:rsidR="00470627" w:rsidRDefault="00D77E2B">
            <w:pPr>
              <w:rPr>
                <w:rFonts w:ascii="Century Gothic" w:eastAsia="Times New Roman" w:hAnsi="Century Gothic" w:cs="Times New Roman"/>
                <w:b/>
              </w:rPr>
            </w:pPr>
            <w:r w:rsidRPr="00D77E2B">
              <w:rPr>
                <w:rFonts w:ascii="Century Gothic" w:eastAsia="Times New Roman" w:hAnsi="Century Gothic" w:cs="Times New Roman"/>
                <w:b/>
              </w:rPr>
              <w:t xml:space="preserve">Preservation </w:t>
            </w:r>
            <w:r w:rsidR="00AD1591" w:rsidRPr="00AD1591">
              <w:rPr>
                <w:rFonts w:ascii="Century Gothic" w:eastAsia="Times New Roman" w:hAnsi="Century Gothic" w:cs="Times New Roman"/>
                <w:b/>
              </w:rPr>
              <w:t>page improvements:</w:t>
            </w:r>
          </w:p>
          <w:p w:rsidR="00AD1591" w:rsidRPr="00AD1591" w:rsidRDefault="00AD1591" w:rsidP="00AD1591">
            <w:pPr>
              <w:pStyle w:val="OffTrack"/>
            </w:pPr>
            <w:r w:rsidRPr="008F7ECF">
              <w:t>Alt text needs to be added to all images. This will help with SEO and site accessibility for blind users using screen readers</w:t>
            </w:r>
            <w:r>
              <w:t>.</w:t>
            </w:r>
            <w:r w:rsidRPr="008F7ECF">
              <w:t xml:space="preserve"> </w:t>
            </w:r>
          </w:p>
          <w:p w:rsidR="00AD1591" w:rsidRDefault="00AD1591" w:rsidP="00AD1591">
            <w:pPr>
              <w:pStyle w:val="HighRisk"/>
              <w:numPr>
                <w:ilvl w:val="0"/>
                <w:numId w:val="25"/>
              </w:numPr>
            </w:pPr>
            <w:r w:rsidRPr="00875C44">
              <w:t>Change the URL title to something like (http://www.texasarchive.org/</w:t>
            </w:r>
            <w:r w:rsidRPr="00AD1591">
              <w:t>Preservation</w:t>
            </w:r>
            <w:r w:rsidRPr="00875C44">
              <w:t xml:space="preserve">) this would help your SEO and increase usability by helping users realize which page they've landed on. Having a clear URL also helps any blind users trying to access your site via a screen reader.  </w:t>
            </w:r>
          </w:p>
          <w:p w:rsidR="00AD1591" w:rsidRDefault="00AD1591" w:rsidP="00AD1591">
            <w:pPr>
              <w:pStyle w:val="AtRisk"/>
            </w:pPr>
            <w:r w:rsidRPr="00875C44">
              <w:t>Keep text color theme the same as the home page</w:t>
            </w:r>
          </w:p>
          <w:p w:rsidR="00AD1591" w:rsidRDefault="00D77E2B" w:rsidP="00D77E2B">
            <w:pPr>
              <w:pStyle w:val="OnTrack"/>
            </w:pPr>
            <w:r>
              <w:t>Good information flow</w:t>
            </w:r>
          </w:p>
          <w:p w:rsidR="00D77E2B" w:rsidRDefault="00D77E2B" w:rsidP="00D77E2B">
            <w:pPr>
              <w:pStyle w:val="OnTrack"/>
            </w:pPr>
            <w:r>
              <w:t>Good use of headers and sub-headers</w:t>
            </w:r>
          </w:p>
          <w:p w:rsidR="00AD1591" w:rsidRDefault="00AD1591"/>
        </w:tc>
      </w:tr>
      <w:tr w:rsidR="00F07CBA" w:rsidTr="00F07CBA">
        <w:trPr>
          <w:trHeight w:val="3266"/>
        </w:trPr>
        <w:tc>
          <w:tcPr>
            <w:tcW w:w="2532" w:type="pct"/>
          </w:tcPr>
          <w:p w:rsidR="00F07CBA" w:rsidRDefault="00F07CBA" w:rsidP="00F07CBA">
            <w:pPr>
              <w:pStyle w:val="Heading2"/>
              <w:spacing w:after="0"/>
              <w:outlineLvl w:val="1"/>
            </w:pPr>
            <w:r w:rsidRPr="00D77E2B">
              <w:t>Round-Up</w:t>
            </w:r>
            <w:r>
              <w:t xml:space="preserve"> </w:t>
            </w:r>
            <w:r w:rsidRPr="00CA31CB">
              <w:t xml:space="preserve">Page: </w:t>
            </w:r>
          </w:p>
          <w:p w:rsidR="00F07CBA" w:rsidRPr="00D5181D" w:rsidRDefault="00F07CBA" w:rsidP="00F07CBA">
            <w:r w:rsidRPr="00D5181D">
              <w:t>(</w:t>
            </w:r>
            <w:hyperlink r:id="rId24" w:history="1">
              <w:r w:rsidRPr="00D5181D">
                <w:rPr>
                  <w:rStyle w:val="Hyperlink"/>
                  <w:color w:val="295A66" w:themeColor="accent4" w:themeShade="80"/>
                </w:rPr>
                <w:t>http://www.texasarchive.org/library/index.php?title=Texas_Film_Round-Up</w:t>
              </w:r>
            </w:hyperlink>
            <w:r w:rsidRPr="00D5181D">
              <w:t>)</w:t>
            </w:r>
          </w:p>
          <w:p w:rsidR="00F07CBA" w:rsidRDefault="00F07CBA" w:rsidP="00F07CBA"/>
          <w:p w:rsidR="00F07CBA" w:rsidRDefault="00F07CBA" w:rsidP="00F07CBA">
            <w:r>
              <w:t>Good clear information. Good use of headers on the page. The information on this page is very helpful and informative and it flows well with the use of bullet points. All links are accessible through keyboard navigation.</w:t>
            </w:r>
          </w:p>
          <w:p w:rsidR="00F07CBA" w:rsidRDefault="00F07CBA" w:rsidP="00F07CBA"/>
          <w:p w:rsidR="00F07CBA" w:rsidRPr="00D5181D" w:rsidRDefault="00F07CBA" w:rsidP="00F07CBA">
            <w:r>
              <w:t xml:space="preserve">Leads you to event information. The PDF files seem to be marked up for screen reader use. </w:t>
            </w:r>
          </w:p>
          <w:p w:rsidR="00F07CBA" w:rsidRPr="00D5181D" w:rsidRDefault="00F07CBA" w:rsidP="00F07CBA">
            <w:pPr>
              <w:tabs>
                <w:tab w:val="left" w:pos="930"/>
              </w:tabs>
            </w:pPr>
            <w:r>
              <w:tab/>
            </w:r>
          </w:p>
        </w:tc>
        <w:tc>
          <w:tcPr>
            <w:tcW w:w="2468" w:type="pct"/>
            <w:tcMar>
              <w:left w:w="144" w:type="dxa"/>
            </w:tcMar>
          </w:tcPr>
          <w:p w:rsidR="00F07CBA" w:rsidRDefault="00F07CBA" w:rsidP="00F07CBA">
            <w:pPr>
              <w:rPr>
                <w:rFonts w:ascii="Century Gothic" w:eastAsia="Times New Roman" w:hAnsi="Century Gothic" w:cs="Times New Roman"/>
                <w:b/>
              </w:rPr>
            </w:pPr>
            <w:r w:rsidRPr="00D77E2B">
              <w:rPr>
                <w:rFonts w:ascii="Century Gothic" w:eastAsia="Times New Roman" w:hAnsi="Century Gothic" w:cs="Times New Roman"/>
                <w:b/>
              </w:rPr>
              <w:t>Round-Up page improvements:</w:t>
            </w:r>
          </w:p>
          <w:p w:rsidR="00F07CBA" w:rsidRPr="00AD1591" w:rsidRDefault="00F07CBA" w:rsidP="00F07CBA">
            <w:pPr>
              <w:pStyle w:val="OffTrack"/>
            </w:pPr>
            <w:r w:rsidRPr="008F7ECF">
              <w:t>Alt text needs to be added to all images. This will help with SEO and site accessibility for blind users using screen readers</w:t>
            </w:r>
            <w:r>
              <w:t>.</w:t>
            </w:r>
            <w:r w:rsidRPr="008F7ECF">
              <w:t xml:space="preserve"> </w:t>
            </w:r>
          </w:p>
          <w:p w:rsidR="00F07CBA" w:rsidRDefault="00F07CBA" w:rsidP="00F07CBA">
            <w:pPr>
              <w:pStyle w:val="HighRisk"/>
              <w:numPr>
                <w:ilvl w:val="0"/>
                <w:numId w:val="25"/>
              </w:numPr>
            </w:pPr>
            <w:r w:rsidRPr="00875C44">
              <w:t>Change the URL title to something like (http://www.texasarchive.org/</w:t>
            </w:r>
            <w:r w:rsidRPr="00D5181D">
              <w:t>Round-Up</w:t>
            </w:r>
            <w:r w:rsidRPr="00875C44">
              <w:t xml:space="preserve">) this would help your SEO and increase usability by helping users realize which page they've landed on. Having a clear URL also helps any blind users trying to access your site via a screen reader.  </w:t>
            </w:r>
          </w:p>
          <w:p w:rsidR="00F07CBA" w:rsidRDefault="00F07CBA" w:rsidP="00F07CBA">
            <w:pPr>
              <w:pStyle w:val="AtRisk"/>
            </w:pPr>
            <w:r w:rsidRPr="00875C44">
              <w:t>Keep text color theme the same as the home page</w:t>
            </w:r>
          </w:p>
          <w:p w:rsidR="00F07CBA" w:rsidRPr="00D5181D" w:rsidRDefault="00F07CBA" w:rsidP="00F07CBA">
            <w:pPr>
              <w:pStyle w:val="OnTrack"/>
            </w:pPr>
            <w:r w:rsidRPr="00D5181D">
              <w:t>Good information flow</w:t>
            </w:r>
          </w:p>
          <w:p w:rsidR="00F07CBA" w:rsidRDefault="00F07CBA" w:rsidP="00F07CBA">
            <w:pPr>
              <w:pStyle w:val="OnTrack"/>
            </w:pPr>
            <w:r>
              <w:t>Good use of bullet points</w:t>
            </w:r>
          </w:p>
          <w:p w:rsidR="00F07CBA" w:rsidRPr="00F07CBA" w:rsidRDefault="00F07CBA" w:rsidP="00F07CBA">
            <w:pPr>
              <w:pStyle w:val="OnTrack"/>
            </w:pPr>
            <w:r>
              <w:t>PDF seems to be screen reader accessible. This would need to be checked</w:t>
            </w:r>
            <w:r w:rsidR="00ED13AD">
              <w:t xml:space="preserve"> over with a screen reader to see</w:t>
            </w:r>
            <w:r>
              <w:t xml:space="preserve"> if it meets</w:t>
            </w:r>
            <w:r w:rsidR="00ED13AD">
              <w:t xml:space="preserve"> web accessibility standards, however digging into the inspection code I noticed PDF markup tags. </w:t>
            </w:r>
          </w:p>
        </w:tc>
      </w:tr>
      <w:tr w:rsidR="00BE3E63" w:rsidTr="00F07CBA">
        <w:trPr>
          <w:trHeight w:val="3266"/>
        </w:trPr>
        <w:tc>
          <w:tcPr>
            <w:tcW w:w="2532" w:type="pct"/>
          </w:tcPr>
          <w:p w:rsidR="00BE3E63" w:rsidRPr="00BE3E63" w:rsidRDefault="00F03BFF" w:rsidP="00BE3E63">
            <w:pPr>
              <w:pStyle w:val="Heading2"/>
              <w:spacing w:after="0"/>
              <w:outlineLvl w:val="1"/>
            </w:pPr>
            <w:r w:rsidRPr="00F03BFF">
              <w:lastRenderedPageBreak/>
              <w:t>Contribute</w:t>
            </w:r>
            <w:r>
              <w:t xml:space="preserve"> </w:t>
            </w:r>
            <w:r w:rsidR="00BE3E63" w:rsidRPr="00BE3E63">
              <w:t xml:space="preserve">Page: </w:t>
            </w:r>
          </w:p>
          <w:p w:rsidR="00BE3E63" w:rsidRPr="00BE3E63" w:rsidRDefault="00BE3E63" w:rsidP="00BE3E63">
            <w:pPr>
              <w:tabs>
                <w:tab w:val="left" w:pos="930"/>
              </w:tabs>
            </w:pPr>
            <w:r w:rsidRPr="00BE3E63">
              <w:t>(</w:t>
            </w:r>
            <w:hyperlink r:id="rId25" w:history="1">
              <w:r w:rsidRPr="00BE3E63">
                <w:rPr>
                  <w:rStyle w:val="Hyperlink"/>
                  <w:color w:val="295A66" w:themeColor="accent4" w:themeShade="80"/>
                </w:rPr>
                <w:t>http://www.texasarchive.org/library/index.php?title=Contribute</w:t>
              </w:r>
            </w:hyperlink>
            <w:r w:rsidRPr="00BE3E63">
              <w:t>)</w:t>
            </w:r>
          </w:p>
          <w:p w:rsidR="00BE3E63" w:rsidRDefault="00BE3E63" w:rsidP="00BE3E63">
            <w:pPr>
              <w:tabs>
                <w:tab w:val="left" w:pos="930"/>
              </w:tabs>
            </w:pPr>
          </w:p>
          <w:p w:rsidR="00BE3E63" w:rsidRDefault="00BE3E63" w:rsidP="00BE3E63">
            <w:pPr>
              <w:tabs>
                <w:tab w:val="left" w:pos="930"/>
              </w:tabs>
            </w:pPr>
            <w:r>
              <w:rPr>
                <w:noProof/>
              </w:rPr>
              <mc:AlternateContent>
                <mc:Choice Requires="wps">
                  <w:drawing>
                    <wp:anchor distT="0" distB="0" distL="114300" distR="114300" simplePos="0" relativeHeight="251672576" behindDoc="0" locked="0" layoutInCell="1" allowOverlap="1" wp14:anchorId="1292307E" wp14:editId="0D5B07E0">
                      <wp:simplePos x="0" y="0"/>
                      <wp:positionH relativeFrom="column">
                        <wp:posOffset>304800</wp:posOffset>
                      </wp:positionH>
                      <wp:positionV relativeFrom="paragraph">
                        <wp:posOffset>2311400</wp:posOffset>
                      </wp:positionV>
                      <wp:extent cx="2590800" cy="189230"/>
                      <wp:effectExtent l="0" t="0" r="0" b="1270"/>
                      <wp:wrapSquare wrapText="bothSides"/>
                      <wp:docPr id="12" name="Text Box 12"/>
                      <wp:cNvGraphicFramePr/>
                      <a:graphic xmlns:a="http://schemas.openxmlformats.org/drawingml/2006/main">
                        <a:graphicData uri="http://schemas.microsoft.com/office/word/2010/wordprocessingShape">
                          <wps:wsp>
                            <wps:cNvSpPr txBox="1"/>
                            <wps:spPr>
                              <a:xfrm>
                                <a:off x="0" y="0"/>
                                <a:ext cx="2590800" cy="189230"/>
                              </a:xfrm>
                              <a:prstGeom prst="rect">
                                <a:avLst/>
                              </a:prstGeom>
                              <a:solidFill>
                                <a:prstClr val="white"/>
                              </a:solidFill>
                              <a:ln>
                                <a:noFill/>
                              </a:ln>
                            </wps:spPr>
                            <wps:txbx>
                              <w:txbxContent>
                                <w:p w:rsidR="00BE3E63" w:rsidRPr="003B5692" w:rsidRDefault="00BE3E63" w:rsidP="00F07CBA">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Pr>
                                      <w:noProof/>
                                    </w:rPr>
                                    <w:t>6</w:t>
                                  </w:r>
                                  <w:r>
                                    <w:fldChar w:fldCharType="end"/>
                                  </w:r>
                                  <w:r>
                                    <w:t>: blank space on contributions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92307E" id="Text Box 12" o:spid="_x0000_s1030" type="#_x0000_t202" style="position:absolute;margin-left:24pt;margin-top:182pt;width:204pt;height:1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" stroked="f">
                      <v:textbox inset="0,0,0,0">
                        <w:txbxContent>
                          <w:p w:rsidR="00BE3E63" w:rsidRPr="003B5692" w:rsidRDefault="00BE3E63" w:rsidP="00F07CBA">
                            <w:pPr>
                              <w:pStyle w:val="Caption"/>
                              <w:rPr>
                                <w:rFonts w:asciiTheme="majorHAnsi" w:eastAsiaTheme="majorEastAsia" w:hAnsiTheme="majorHAnsi" w:cstheme="majorBidi"/>
                                <w:noProof/>
                                <w:sz w:val="16"/>
                                <w:szCs w:val="16"/>
                              </w:rPr>
                            </w:pPr>
                            <w:r>
                              <w:t xml:space="preserve">Figure </w:t>
                            </w:r>
                            <w:r>
                              <w:fldChar w:fldCharType="begin"/>
                            </w:r>
                            <w:r>
                              <w:instrText xml:space="preserve"> SEQ Figure \* ARABIC </w:instrText>
                            </w:r>
                            <w:r>
                              <w:fldChar w:fldCharType="separate"/>
                            </w:r>
                            <w:r>
                              <w:rPr>
                                <w:noProof/>
                              </w:rPr>
                              <w:t>6</w:t>
                            </w:r>
                            <w:r>
                              <w:fldChar w:fldCharType="end"/>
                            </w:r>
                            <w:r>
                              <w:t>: blank space on contributions page.</w:t>
                            </w:r>
                          </w:p>
                        </w:txbxContent>
                      </v:textbox>
                      <w10:wrap type="square"/>
                    </v:shape>
                  </w:pict>
                </mc:Fallback>
              </mc:AlternateContent>
            </w:r>
            <w:r>
              <w:rPr>
                <w:noProof/>
              </w:rPr>
              <w:drawing>
                <wp:anchor distT="0" distB="0" distL="114300" distR="114300" simplePos="0" relativeHeight="251671552" behindDoc="0" locked="0" layoutInCell="1" allowOverlap="1" wp14:anchorId="7849D564" wp14:editId="438C664C">
                  <wp:simplePos x="0" y="0"/>
                  <wp:positionH relativeFrom="column">
                    <wp:posOffset>542925</wp:posOffset>
                  </wp:positionH>
                  <wp:positionV relativeFrom="paragraph">
                    <wp:posOffset>292100</wp:posOffset>
                  </wp:positionV>
                  <wp:extent cx="2590800" cy="19462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53056" t="18107" r="20139" b="22223"/>
                          <a:stretch/>
                        </pic:blipFill>
                        <pic:spPr bwMode="auto">
                          <a:xfrm>
                            <a:off x="0" y="0"/>
                            <a:ext cx="2590800" cy="194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Clear Information. However, this page has lots of blank space that needs to be eliminated or fixed. see figure 6 bellow. </w:t>
            </w:r>
          </w:p>
          <w:p w:rsidR="00BE3E63" w:rsidRDefault="00BE3E63" w:rsidP="00BE3E63">
            <w:pPr>
              <w:tabs>
                <w:tab w:val="left" w:pos="930"/>
              </w:tabs>
            </w:pPr>
          </w:p>
          <w:p w:rsidR="00BE3E63" w:rsidRDefault="00BE3E63" w:rsidP="00BE3E63">
            <w:pPr>
              <w:tabs>
                <w:tab w:val="left" w:pos="930"/>
              </w:tabs>
            </w:pPr>
          </w:p>
          <w:p w:rsidR="00BE3E63" w:rsidRDefault="00BE3E63" w:rsidP="00BE3E63">
            <w:pPr>
              <w:tabs>
                <w:tab w:val="left" w:pos="930"/>
              </w:tabs>
            </w:pPr>
            <w:r>
              <w:t>Visitors only using a keyboard for navigation cannot navigate to the “donate” button. Form fields have labels and this</w:t>
            </w:r>
          </w:p>
          <w:p w:rsidR="00BE3E63" w:rsidRDefault="00BE3E63" w:rsidP="00BE3E63">
            <w:pPr>
              <w:tabs>
                <w:tab w:val="left" w:pos="930"/>
              </w:tabs>
            </w:pPr>
          </w:p>
          <w:p w:rsidR="00BE3E63" w:rsidRPr="00D5181D" w:rsidRDefault="00BE3E63" w:rsidP="00BE3E63">
            <w:pPr>
              <w:tabs>
                <w:tab w:val="left" w:pos="930"/>
              </w:tabs>
            </w:pPr>
          </w:p>
        </w:tc>
        <w:tc>
          <w:tcPr>
            <w:tcW w:w="2468" w:type="pct"/>
            <w:tcMar>
              <w:left w:w="144" w:type="dxa"/>
            </w:tcMar>
          </w:tcPr>
          <w:p w:rsidR="00BE3E63" w:rsidRDefault="00F03BFF" w:rsidP="00BE3E63">
            <w:pPr>
              <w:rPr>
                <w:rFonts w:ascii="Century Gothic" w:eastAsia="Times New Roman" w:hAnsi="Century Gothic" w:cs="Times New Roman"/>
                <w:b/>
              </w:rPr>
            </w:pPr>
            <w:r w:rsidRPr="00F03BFF">
              <w:rPr>
                <w:rFonts w:ascii="Century Gothic" w:eastAsia="Times New Roman" w:hAnsi="Century Gothic" w:cs="Times New Roman"/>
                <w:b/>
              </w:rPr>
              <w:t>Contribute</w:t>
            </w:r>
            <w:r>
              <w:rPr>
                <w:rFonts w:ascii="Century Gothic" w:eastAsia="Times New Roman" w:hAnsi="Century Gothic" w:cs="Times New Roman"/>
                <w:b/>
              </w:rPr>
              <w:t xml:space="preserve"> </w:t>
            </w:r>
            <w:r w:rsidR="00BE3E63" w:rsidRPr="00D77E2B">
              <w:rPr>
                <w:rFonts w:ascii="Century Gothic" w:eastAsia="Times New Roman" w:hAnsi="Century Gothic" w:cs="Times New Roman"/>
                <w:b/>
              </w:rPr>
              <w:t>page improvements:</w:t>
            </w:r>
          </w:p>
          <w:p w:rsidR="00BE3E63" w:rsidRDefault="00BE3E63" w:rsidP="00BE3E63">
            <w:pPr>
              <w:pStyle w:val="OffTrack"/>
              <w:rPr>
                <w:rFonts w:eastAsia="Times New Roman"/>
              </w:rPr>
            </w:pPr>
            <w:r>
              <w:rPr>
                <w:rFonts w:eastAsia="Times New Roman"/>
              </w:rPr>
              <w:t>Fix the blank page on the page. This interferes with site flow.</w:t>
            </w:r>
          </w:p>
          <w:p w:rsidR="00BE3E63" w:rsidRDefault="00BE3E63" w:rsidP="00BE3E63">
            <w:pPr>
              <w:pStyle w:val="OffTrack"/>
              <w:rPr>
                <w:rFonts w:eastAsia="Times New Roman"/>
              </w:rPr>
            </w:pPr>
            <w:r>
              <w:rPr>
                <w:rFonts w:eastAsia="Times New Roman"/>
              </w:rPr>
              <w:t xml:space="preserve">Donate button should be accessible through keyboard navigation. </w:t>
            </w:r>
          </w:p>
          <w:p w:rsidR="00BE3E63" w:rsidRDefault="00BE3E63" w:rsidP="00BE3E63">
            <w:pPr>
              <w:pStyle w:val="HighRisk"/>
            </w:pPr>
            <w:r w:rsidRPr="00F07CBA">
              <w:t xml:space="preserve">Change the URL title to something like (http://www.texasarchive.org/Round-Up) this would help your SEO and increase usability by helping users realize which page they've landed on. Having a clear URL also helps any blind users trying to access your site via a screen reader.  </w:t>
            </w:r>
          </w:p>
          <w:p w:rsidR="00BE3E63" w:rsidRPr="00F07CBA" w:rsidRDefault="00BE3E63" w:rsidP="00BE3E63">
            <w:pPr>
              <w:pStyle w:val="AtRisk"/>
            </w:pPr>
            <w:r w:rsidRPr="00F07CBA">
              <w:t>Keep text color theme the same as the home page</w:t>
            </w:r>
          </w:p>
          <w:p w:rsidR="00BE3E63" w:rsidRDefault="00BE3E63" w:rsidP="00BE3E63">
            <w:pPr>
              <w:pStyle w:val="OnTrack"/>
            </w:pPr>
            <w:r w:rsidRPr="00BE3E63">
              <w:t>Form fields have la</w:t>
            </w:r>
            <w:r>
              <w:t>bels. This makes it easier for visitors using screen readers to understand what information is needed for each form field</w:t>
            </w:r>
          </w:p>
          <w:p w:rsidR="00BE3E63" w:rsidRPr="00F07CBA" w:rsidRDefault="00BE3E63" w:rsidP="00BE3E63">
            <w:pPr>
              <w:pStyle w:val="OnTrack"/>
            </w:pPr>
            <w:r>
              <w:t xml:space="preserve">Links are formatted in a clear way. </w:t>
            </w:r>
          </w:p>
        </w:tc>
      </w:tr>
      <w:tr w:rsidR="00BE3E63" w:rsidTr="00F07CBA">
        <w:trPr>
          <w:trHeight w:val="3266"/>
        </w:trPr>
        <w:tc>
          <w:tcPr>
            <w:tcW w:w="2532" w:type="pct"/>
          </w:tcPr>
          <w:p w:rsidR="00BE3E63" w:rsidRDefault="00F03BFF" w:rsidP="00BE3E63">
            <w:pPr>
              <w:rPr>
                <w:rFonts w:ascii="Century Gothic" w:eastAsia="Times New Roman" w:hAnsi="Century Gothic" w:cs="Times New Roman"/>
                <w:b/>
              </w:rPr>
            </w:pPr>
            <w:r>
              <w:rPr>
                <w:rFonts w:ascii="Century Gothic" w:eastAsia="Times New Roman" w:hAnsi="Century Gothic" w:cs="Times New Roman"/>
                <w:b/>
              </w:rPr>
              <w:t>About</w:t>
            </w:r>
            <w:r w:rsidR="00BE3E63" w:rsidRPr="00D77E2B">
              <w:rPr>
                <w:rFonts w:ascii="Century Gothic" w:eastAsia="Times New Roman" w:hAnsi="Century Gothic" w:cs="Times New Roman"/>
                <w:b/>
              </w:rPr>
              <w:t xml:space="preserve"> page </w:t>
            </w:r>
          </w:p>
          <w:p w:rsidR="00BE3E63" w:rsidRPr="00F03BFF" w:rsidRDefault="00BE3E63" w:rsidP="00BE3E63">
            <w:r w:rsidRPr="00F03BFF">
              <w:t>(</w:t>
            </w:r>
            <w:hyperlink r:id="rId27" w:history="1">
              <w:r w:rsidR="00F03BFF" w:rsidRPr="00F03BFF">
                <w:rPr>
                  <w:rStyle w:val="Hyperlink"/>
                  <w:color w:val="295A66" w:themeColor="accent4" w:themeShade="80"/>
                </w:rPr>
                <w:t>http://www.texasarchive.org/library/index.php?title=About</w:t>
              </w:r>
            </w:hyperlink>
            <w:r w:rsidRPr="00F03BFF">
              <w:t>)</w:t>
            </w:r>
          </w:p>
          <w:p w:rsidR="00F03BFF" w:rsidRDefault="00F03BFF" w:rsidP="00BE3E63"/>
          <w:p w:rsidR="00F03BFF" w:rsidRPr="00D5181D" w:rsidRDefault="00F03BFF" w:rsidP="00BE3E63">
            <w:r>
              <w:t>Good clear information. The information on this page is very helpful and informative and it flows well with the use of headers and sub-headers.</w:t>
            </w:r>
            <w:r>
              <w:t xml:space="preserve"> The spacing also helps with braking up information in more manageable chunks.</w:t>
            </w:r>
            <w:r>
              <w:t xml:space="preserve"> All links are accessible through keyboard navigation.</w:t>
            </w:r>
          </w:p>
        </w:tc>
        <w:tc>
          <w:tcPr>
            <w:tcW w:w="2468" w:type="pct"/>
            <w:tcMar>
              <w:left w:w="144" w:type="dxa"/>
            </w:tcMar>
          </w:tcPr>
          <w:p w:rsidR="00BE3E63" w:rsidRDefault="00F03BFF" w:rsidP="00BE3E63">
            <w:pPr>
              <w:rPr>
                <w:rFonts w:ascii="Century Gothic" w:eastAsia="Times New Roman" w:hAnsi="Century Gothic" w:cs="Times New Roman"/>
                <w:b/>
              </w:rPr>
            </w:pPr>
            <w:r>
              <w:rPr>
                <w:rFonts w:ascii="Century Gothic" w:eastAsia="Times New Roman" w:hAnsi="Century Gothic" w:cs="Times New Roman"/>
                <w:b/>
              </w:rPr>
              <w:t xml:space="preserve">About </w:t>
            </w:r>
            <w:r w:rsidR="00BE3E63" w:rsidRPr="00D77E2B">
              <w:rPr>
                <w:rFonts w:ascii="Century Gothic" w:eastAsia="Times New Roman" w:hAnsi="Century Gothic" w:cs="Times New Roman"/>
                <w:b/>
              </w:rPr>
              <w:t>page improvements:</w:t>
            </w:r>
          </w:p>
          <w:p w:rsidR="00F03BFF" w:rsidRPr="00F03BFF" w:rsidRDefault="00F03BFF" w:rsidP="00BE3E63">
            <w:pPr>
              <w:pStyle w:val="OffTrack"/>
            </w:pPr>
            <w:r w:rsidRPr="008F7ECF">
              <w:t>Alt text needs to be added to all images. This will help with SEO and site accessibility for blind users using screen readers</w:t>
            </w:r>
            <w:r>
              <w:t>.</w:t>
            </w:r>
            <w:r w:rsidRPr="008F7ECF">
              <w:t xml:space="preserve"> </w:t>
            </w:r>
          </w:p>
          <w:p w:rsidR="00F03BFF" w:rsidRDefault="00F03BFF" w:rsidP="00F03BFF">
            <w:pPr>
              <w:pStyle w:val="HighRisk"/>
            </w:pPr>
            <w:r w:rsidRPr="00F07CBA">
              <w:t>Change the URL title to something like (http://www.texasarchive.org/</w:t>
            </w:r>
            <w:r>
              <w:t>About</w:t>
            </w:r>
            <w:r w:rsidRPr="00F07CBA">
              <w:t xml:space="preserve">) this would help your SEO and increase usability by helping users realize which page they've landed on. Having a clear URL also helps any blind users trying to access your site via a screen reader.  </w:t>
            </w:r>
          </w:p>
          <w:p w:rsidR="00F03BFF" w:rsidRDefault="00F03BFF" w:rsidP="00F03BFF">
            <w:pPr>
              <w:pStyle w:val="AtRisk"/>
            </w:pPr>
            <w:r w:rsidRPr="00F07CBA">
              <w:t>Keep text color theme the same as the home page</w:t>
            </w:r>
          </w:p>
          <w:p w:rsidR="00F03BFF" w:rsidRDefault="00F03BFF" w:rsidP="00F03BFF">
            <w:pPr>
              <w:pStyle w:val="AtRisk"/>
            </w:pPr>
            <w:r>
              <w:t xml:space="preserve">I would make the contact information </w:t>
            </w:r>
            <w:r w:rsidR="00ED13AD">
              <w:t xml:space="preserve">available below the staff members name and not a link from their name. </w:t>
            </w:r>
            <w:r w:rsidR="00ED13AD">
              <w:rPr>
                <w:noProof/>
              </w:rPr>
              <w:t>It just makes the information more noticable and easy to access.</w:t>
            </w:r>
          </w:p>
          <w:p w:rsidR="00ED13AD" w:rsidRDefault="00ED13AD" w:rsidP="00ED13AD">
            <w:pPr>
              <w:pStyle w:val="OnTrack"/>
            </w:pPr>
            <w:r>
              <w:t>Good flow of information</w:t>
            </w:r>
          </w:p>
          <w:p w:rsidR="00ED13AD" w:rsidRPr="00F07CBA" w:rsidRDefault="00ED13AD" w:rsidP="00ED13AD">
            <w:pPr>
              <w:pStyle w:val="OnTrack"/>
            </w:pPr>
            <w:r>
              <w:t>Nice use of headers</w:t>
            </w:r>
          </w:p>
          <w:p w:rsidR="00BE3E63" w:rsidRPr="00F07CBA" w:rsidRDefault="00BE3E63" w:rsidP="00F03BFF">
            <w:pPr>
              <w:pStyle w:val="OnTrack"/>
              <w:numPr>
                <w:ilvl w:val="0"/>
                <w:numId w:val="0"/>
              </w:numPr>
              <w:ind w:left="216" w:hanging="216"/>
            </w:pPr>
          </w:p>
        </w:tc>
      </w:tr>
    </w:tbl>
    <w:p w:rsidR="000A2D3D" w:rsidRDefault="000A2D3D" w:rsidP="000A2D3D">
      <w:pPr>
        <w:pStyle w:val="Heading1"/>
        <w:keepNext w:val="0"/>
        <w:keepLines w:val="0"/>
      </w:pPr>
      <w:r>
        <w:t>Contact Information</w:t>
      </w:r>
    </w:p>
    <w:p w:rsidR="000A2D3D" w:rsidRDefault="000A2D3D" w:rsidP="000A2D3D">
      <w:pPr>
        <w:spacing w:after="240"/>
      </w:pPr>
      <w:r>
        <w:t>If you need more information or hel</w:t>
      </w:r>
      <w:r>
        <w:t>p reading through the report. Or to set up</w:t>
      </w:r>
      <w:r>
        <w:t xml:space="preserve"> a sit-down meeting to go over site recommendations with your development team please contact Usability Inc’s, Project Manager for time</w:t>
      </w:r>
      <w:r>
        <w:t xml:space="preserve"> meeting information</w:t>
      </w:r>
      <w:r>
        <w:t xml:space="preserve"> or email the Site Analysis</w:t>
      </w:r>
      <w:r>
        <w:t xml:space="preserve"> for report information</w:t>
      </w:r>
      <w:r>
        <w:t>.</w:t>
      </w:r>
    </w:p>
    <w:tbl>
      <w:tblPr>
        <w:tblW w:w="3875" w:type="pct"/>
        <w:tblInd w:w="2520" w:type="dxa"/>
        <w:tblCellMar>
          <w:left w:w="0" w:type="dxa"/>
          <w:right w:w="144" w:type="dxa"/>
        </w:tblCellMar>
        <w:tblLook w:val="04A0" w:firstRow="1" w:lastRow="0" w:firstColumn="1" w:lastColumn="0" w:noHBand="0" w:noVBand="1"/>
        <w:tblDescription w:val="Contact info table"/>
      </w:tblPr>
      <w:tblGrid>
        <w:gridCol w:w="3695"/>
        <w:gridCol w:w="4675"/>
      </w:tblGrid>
      <w:tr w:rsidR="000A2D3D" w:rsidTr="000A2D3D">
        <w:tc>
          <w:tcPr>
            <w:tcW w:w="2207" w:type="pct"/>
          </w:tcPr>
          <w:p w:rsidR="000A2D3D" w:rsidRPr="00087CBF" w:rsidRDefault="000A2D3D" w:rsidP="000A2D3D">
            <w:pPr>
              <w:pStyle w:val="NoSpacing"/>
              <w:rPr>
                <w:color w:val="295A66" w:themeColor="accent4" w:themeShade="80"/>
              </w:rPr>
            </w:pPr>
            <w:r w:rsidRPr="00087CBF">
              <w:rPr>
                <w:rStyle w:val="Strong"/>
                <w:color w:val="295A66" w:themeColor="accent4" w:themeShade="80"/>
              </w:rPr>
              <w:t>Micheal McBride</w:t>
            </w:r>
          </w:p>
          <w:p w:rsidR="000A2D3D" w:rsidRPr="00087CBF" w:rsidRDefault="000A2D3D" w:rsidP="000A2D3D">
            <w:pPr>
              <w:pStyle w:val="NoSpacing"/>
              <w:rPr>
                <w:color w:val="295A66" w:themeColor="accent4" w:themeShade="80"/>
              </w:rPr>
            </w:pPr>
            <w:r w:rsidRPr="00087CBF">
              <w:rPr>
                <w:color w:val="295A66" w:themeColor="accent4" w:themeShade="80"/>
              </w:rPr>
              <w:t>Title: Project Manager</w:t>
            </w:r>
          </w:p>
          <w:p w:rsidR="000A2D3D" w:rsidRPr="00087CBF" w:rsidRDefault="000A2D3D" w:rsidP="000A2D3D">
            <w:pPr>
              <w:pStyle w:val="NoSpacing"/>
              <w:rPr>
                <w:color w:val="295A66" w:themeColor="accent4" w:themeShade="80"/>
              </w:rPr>
            </w:pPr>
            <w:r w:rsidRPr="00087CBF">
              <w:rPr>
                <w:color w:val="295A66" w:themeColor="accent4" w:themeShade="80"/>
              </w:rPr>
              <w:t>Email: msm142@txstate.edu</w:t>
            </w:r>
          </w:p>
        </w:tc>
        <w:tc>
          <w:tcPr>
            <w:tcW w:w="2793" w:type="pct"/>
          </w:tcPr>
          <w:p w:rsidR="000A2D3D" w:rsidRPr="00087CBF" w:rsidRDefault="000A2D3D" w:rsidP="000A2D3D">
            <w:pPr>
              <w:pStyle w:val="NoSpacing"/>
              <w:rPr>
                <w:rStyle w:val="Strong"/>
                <w:color w:val="295A66" w:themeColor="accent4" w:themeShade="80"/>
              </w:rPr>
            </w:pPr>
            <w:r w:rsidRPr="00087CBF">
              <w:rPr>
                <w:rStyle w:val="Strong"/>
                <w:color w:val="295A66" w:themeColor="accent4" w:themeShade="80"/>
              </w:rPr>
              <w:t>Anneka Bath</w:t>
            </w:r>
          </w:p>
          <w:p w:rsidR="000A2D3D" w:rsidRPr="00087CBF" w:rsidRDefault="000A2D3D" w:rsidP="000A2D3D">
            <w:pPr>
              <w:pStyle w:val="NoSpacing"/>
              <w:rPr>
                <w:color w:val="295A66" w:themeColor="accent4" w:themeShade="80"/>
              </w:rPr>
            </w:pPr>
            <w:r w:rsidRPr="00087CBF">
              <w:rPr>
                <w:color w:val="295A66" w:themeColor="accent4" w:themeShade="80"/>
              </w:rPr>
              <w:t>Title: Site Analysis</w:t>
            </w:r>
          </w:p>
          <w:p w:rsidR="000A2D3D" w:rsidRPr="00087CBF" w:rsidRDefault="000A2D3D" w:rsidP="000A2D3D">
            <w:pPr>
              <w:pStyle w:val="NoSpacing"/>
              <w:rPr>
                <w:color w:val="295A66" w:themeColor="accent4" w:themeShade="80"/>
              </w:rPr>
            </w:pPr>
            <w:r w:rsidRPr="00087CBF">
              <w:rPr>
                <w:color w:val="295A66" w:themeColor="accent4" w:themeShade="80"/>
              </w:rPr>
              <w:t>Email: acb217@txstate.edu</w:t>
            </w:r>
          </w:p>
        </w:tc>
      </w:tr>
      <w:tr w:rsidR="000A2D3D" w:rsidTr="000A2D3D">
        <w:tc>
          <w:tcPr>
            <w:tcW w:w="2207" w:type="pct"/>
          </w:tcPr>
          <w:p w:rsidR="000A2D3D" w:rsidRPr="00087CBF" w:rsidRDefault="000A2D3D" w:rsidP="00207D9D">
            <w:pPr>
              <w:pStyle w:val="NoSpacing"/>
              <w:rPr>
                <w:rStyle w:val="Strong"/>
                <w:color w:val="295A66" w:themeColor="accent4" w:themeShade="80"/>
              </w:rPr>
            </w:pPr>
          </w:p>
        </w:tc>
        <w:tc>
          <w:tcPr>
            <w:tcW w:w="2793" w:type="pct"/>
          </w:tcPr>
          <w:p w:rsidR="000A2D3D" w:rsidRPr="00087CBF" w:rsidRDefault="000A2D3D" w:rsidP="00207D9D">
            <w:pPr>
              <w:pStyle w:val="NoSpacing"/>
              <w:rPr>
                <w:rStyle w:val="Strong"/>
                <w:color w:val="295A66" w:themeColor="accent4" w:themeShade="80"/>
              </w:rPr>
            </w:pPr>
          </w:p>
        </w:tc>
      </w:tr>
    </w:tbl>
    <w:p w:rsidR="00B816E9" w:rsidRDefault="00B816E9" w:rsidP="007137F7">
      <w:bookmarkStart w:id="1" w:name="_GoBack"/>
      <w:bookmarkEnd w:id="1"/>
    </w:p>
    <w:sectPr w:rsidR="00B816E9" w:rsidSect="00D5181D">
      <w:footerReference w:type="default" r:id="rId28"/>
      <w:pgSz w:w="12240" w:h="15840"/>
      <w:pgMar w:top="81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6077" w:rsidRDefault="002D6077">
      <w:pPr>
        <w:spacing w:after="0" w:line="240" w:lineRule="auto"/>
      </w:pPr>
      <w:r>
        <w:separator/>
      </w:r>
    </w:p>
  </w:endnote>
  <w:endnote w:type="continuationSeparator" w:id="0">
    <w:p w:rsidR="002D6077" w:rsidRDefault="002D6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0627" w:rsidRDefault="00D5181D">
    <w:pPr>
      <w:pStyle w:val="Footer"/>
    </w:pPr>
    <w:r w:rsidRPr="00D5181D">
      <w:rPr>
        <w:rFonts w:ascii="Times New Roman" w:eastAsia="Times New Roman" w:hAnsi="Times New Roman" w:cs="Times New Roman"/>
        <w:b/>
        <w:i/>
        <w:color w:val="auto"/>
        <w:sz w:val="32"/>
        <w:szCs w:val="32"/>
        <w:lang w:eastAsia="en-US"/>
      </w:rPr>
      <w:t>Usability Inc.</w:t>
    </w:r>
    <w:r w:rsidR="008937DB">
      <w:ptab w:relativeTo="margin" w:alignment="right" w:leader="none"/>
    </w:r>
    <w:r w:rsidR="008937DB">
      <w:fldChar w:fldCharType="begin"/>
    </w:r>
    <w:r w:rsidR="008937DB">
      <w:instrText xml:space="preserve"> PAGE   \* MERGEFORMAT </w:instrText>
    </w:r>
    <w:r w:rsidR="008937DB">
      <w:fldChar w:fldCharType="separate"/>
    </w:r>
    <w:r w:rsidR="00684068">
      <w:rPr>
        <w:noProof/>
      </w:rPr>
      <w:t>1</w:t>
    </w:r>
    <w:r w:rsidR="008937DB">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6077" w:rsidRDefault="002D6077">
      <w:pPr>
        <w:spacing w:after="0" w:line="240" w:lineRule="auto"/>
      </w:pPr>
      <w:r>
        <w:separator/>
      </w:r>
    </w:p>
  </w:footnote>
  <w:footnote w:type="continuationSeparator" w:id="0">
    <w:p w:rsidR="002D6077" w:rsidRDefault="002D60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1618E10E"/>
    <w:lvl w:ilvl="0">
      <w:start w:val="1"/>
      <w:numFmt w:val="bullet"/>
      <w:lvlText w:val=""/>
      <w:lvlJc w:val="left"/>
      <w:pPr>
        <w:tabs>
          <w:tab w:val="num" w:pos="288"/>
        </w:tabs>
        <w:ind w:left="288" w:hanging="288"/>
      </w:pPr>
      <w:rPr>
        <w:rFonts w:ascii="Wingdings 2" w:hAnsi="Wingdings 2" w:hint="default"/>
      </w:rPr>
    </w:lvl>
  </w:abstractNum>
  <w:abstractNum w:abstractNumId="1" w15:restartNumberingAfterBreak="0">
    <w:nsid w:val="FFFFFF89"/>
    <w:multiLevelType w:val="singleLevel"/>
    <w:tmpl w:val="223226C8"/>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B6B45CC"/>
    <w:multiLevelType w:val="hybridMultilevel"/>
    <w:tmpl w:val="AB28CA54"/>
    <w:lvl w:ilvl="0" w:tplc="F32219A8">
      <w:start w:val="1"/>
      <w:numFmt w:val="bullet"/>
      <w:lvlText w:val=""/>
      <w:lvlJc w:val="left"/>
      <w:pPr>
        <w:tabs>
          <w:tab w:val="num" w:pos="216"/>
        </w:tabs>
        <w:ind w:left="216" w:hanging="216"/>
      </w:pPr>
      <w:rPr>
        <w:rFonts w:ascii="Wingdings 2" w:hAnsi="Wingdings 2" w:hint="default"/>
        <w:color w:val="F8943F"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65E99"/>
    <w:multiLevelType w:val="hybridMultilevel"/>
    <w:tmpl w:val="39BEA392"/>
    <w:lvl w:ilvl="0" w:tplc="DCBC9E3A">
      <w:start w:val="1"/>
      <w:numFmt w:val="bullet"/>
      <w:lvlText w:val=""/>
      <w:lvlJc w:val="left"/>
      <w:pPr>
        <w:tabs>
          <w:tab w:val="num" w:pos="288"/>
        </w:tabs>
        <w:ind w:left="288" w:hanging="288"/>
      </w:pPr>
      <w:rPr>
        <w:rFonts w:ascii="Wingdings 2" w:hAnsi="Wingdings 2" w:hint="default"/>
        <w:color w:val="F0BB44"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94012E"/>
    <w:multiLevelType w:val="hybridMultilevel"/>
    <w:tmpl w:val="BC1C06D0"/>
    <w:lvl w:ilvl="0" w:tplc="92DC77B4">
      <w:start w:val="1"/>
      <w:numFmt w:val="bullet"/>
      <w:pStyle w:val="ListBullet2"/>
      <w:lvlText w:val=""/>
      <w:lvlJc w:val="left"/>
      <w:pPr>
        <w:tabs>
          <w:tab w:val="num" w:pos="216"/>
        </w:tabs>
        <w:ind w:left="216" w:hanging="216"/>
      </w:pPr>
      <w:rPr>
        <w:rFonts w:ascii="Wingdings 2" w:hAnsi="Wingdings 2" w:hint="default"/>
        <w:color w:val="8DBB70"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62142"/>
    <w:multiLevelType w:val="hybridMultilevel"/>
    <w:tmpl w:val="C03A242E"/>
    <w:lvl w:ilvl="0" w:tplc="48844252">
      <w:start w:val="1"/>
      <w:numFmt w:val="bullet"/>
      <w:pStyle w:val="HighRisk"/>
      <w:lvlText w:val=""/>
      <w:lvlJc w:val="left"/>
      <w:pPr>
        <w:tabs>
          <w:tab w:val="num" w:pos="216"/>
        </w:tabs>
        <w:ind w:left="216" w:hanging="216"/>
      </w:pPr>
      <w:rPr>
        <w:rFonts w:ascii="Wingdings 2" w:hAnsi="Wingdings 2" w:hint="default"/>
        <w:color w:val="F8943F"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B523DD"/>
    <w:multiLevelType w:val="hybridMultilevel"/>
    <w:tmpl w:val="FEE06C24"/>
    <w:lvl w:ilvl="0" w:tplc="3D6A855A">
      <w:start w:val="1"/>
      <w:numFmt w:val="bullet"/>
      <w:lvlText w:val=""/>
      <w:lvlJc w:val="left"/>
      <w:pPr>
        <w:tabs>
          <w:tab w:val="num" w:pos="288"/>
        </w:tabs>
        <w:ind w:left="288" w:hanging="288"/>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F3697"/>
    <w:multiLevelType w:val="hybridMultilevel"/>
    <w:tmpl w:val="96363118"/>
    <w:lvl w:ilvl="0" w:tplc="BCD6038E">
      <w:start w:val="1"/>
      <w:numFmt w:val="bullet"/>
      <w:lvlText w:val=""/>
      <w:lvlJc w:val="left"/>
      <w:pPr>
        <w:tabs>
          <w:tab w:val="num" w:pos="216"/>
        </w:tabs>
        <w:ind w:left="216" w:hanging="216"/>
      </w:pPr>
      <w:rPr>
        <w:rFonts w:ascii="Wingdings 2" w:hAnsi="Wingdings 2" w:hint="default"/>
        <w:color w:val="F0BB44"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6775D7"/>
    <w:multiLevelType w:val="hybridMultilevel"/>
    <w:tmpl w:val="31EED2CA"/>
    <w:lvl w:ilvl="0" w:tplc="094C291A">
      <w:start w:val="1"/>
      <w:numFmt w:val="bullet"/>
      <w:pStyle w:val="AtRisk"/>
      <w:lvlText w:val=""/>
      <w:lvlJc w:val="left"/>
      <w:pPr>
        <w:tabs>
          <w:tab w:val="num" w:pos="216"/>
        </w:tabs>
        <w:ind w:left="216" w:hanging="216"/>
      </w:pPr>
      <w:rPr>
        <w:rFonts w:ascii="Wingdings 2" w:hAnsi="Wingdings 2" w:hint="default"/>
        <w:color w:val="F0BB44" w:themeColor="accent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C21D5A"/>
    <w:multiLevelType w:val="hybridMultilevel"/>
    <w:tmpl w:val="D3C019A2"/>
    <w:lvl w:ilvl="0" w:tplc="78D294C6">
      <w:start w:val="1"/>
      <w:numFmt w:val="bullet"/>
      <w:lvlText w:val=""/>
      <w:lvlJc w:val="left"/>
      <w:pPr>
        <w:tabs>
          <w:tab w:val="num" w:pos="216"/>
        </w:tabs>
        <w:ind w:left="216" w:hanging="216"/>
      </w:pPr>
      <w:rPr>
        <w:rFonts w:ascii="Wingdings 2" w:hAnsi="Wingdings 2" w:hint="default"/>
        <w:color w:val="F24F4F"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59498E"/>
    <w:multiLevelType w:val="hybridMultilevel"/>
    <w:tmpl w:val="29A62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E25B1E"/>
    <w:multiLevelType w:val="hybridMultilevel"/>
    <w:tmpl w:val="8D405E96"/>
    <w:lvl w:ilvl="0" w:tplc="162622AA">
      <w:start w:val="1"/>
      <w:numFmt w:val="bullet"/>
      <w:pStyle w:val="OffTrack"/>
      <w:lvlText w:val=""/>
      <w:lvlJc w:val="left"/>
      <w:pPr>
        <w:tabs>
          <w:tab w:val="num" w:pos="216"/>
        </w:tabs>
        <w:ind w:left="216" w:hanging="216"/>
      </w:pPr>
      <w:rPr>
        <w:rFonts w:ascii="Wingdings 2" w:hAnsi="Wingdings 2" w:hint="default"/>
        <w:color w:val="F24F4F"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525F5E"/>
    <w:multiLevelType w:val="hybridMultilevel"/>
    <w:tmpl w:val="FC1AF9FC"/>
    <w:lvl w:ilvl="0" w:tplc="B1E0868A">
      <w:start w:val="1"/>
      <w:numFmt w:val="bullet"/>
      <w:pStyle w:val="OnTrack"/>
      <w:lvlText w:val=""/>
      <w:lvlJc w:val="left"/>
      <w:pPr>
        <w:tabs>
          <w:tab w:val="num" w:pos="216"/>
        </w:tabs>
        <w:ind w:left="216" w:hanging="216"/>
      </w:pPr>
      <w:rPr>
        <w:rFonts w:ascii="Wingdings 2" w:hAnsi="Wingdings 2" w:hint="default"/>
        <w:color w:val="8DBB70"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0"/>
    <w:lvlOverride w:ilvl="0">
      <w:startOverride w:val="1"/>
    </w:lvlOverride>
  </w:num>
  <w:num w:numId="4">
    <w:abstractNumId w:val="6"/>
  </w:num>
  <w:num w:numId="5">
    <w:abstractNumId w:val="0"/>
    <w:lvlOverride w:ilvl="0">
      <w:startOverride w:val="1"/>
    </w:lvlOverride>
  </w:num>
  <w:num w:numId="6">
    <w:abstractNumId w:val="0"/>
    <w:lvlOverride w:ilvl="0">
      <w:startOverride w:val="1"/>
    </w:lvlOverride>
  </w:num>
  <w:num w:numId="7">
    <w:abstractNumId w:val="4"/>
  </w:num>
  <w:num w:numId="8">
    <w:abstractNumId w:val="7"/>
  </w:num>
  <w:num w:numId="9">
    <w:abstractNumId w:val="2"/>
  </w:num>
  <w:num w:numId="10">
    <w:abstractNumId w:val="9"/>
  </w:num>
  <w:num w:numId="11">
    <w:abstractNumId w:val="12"/>
  </w:num>
  <w:num w:numId="12">
    <w:abstractNumId w:val="12"/>
    <w:lvlOverride w:ilvl="0">
      <w:startOverride w:val="1"/>
    </w:lvlOverride>
  </w:num>
  <w:num w:numId="13">
    <w:abstractNumId w:val="3"/>
  </w:num>
  <w:num w:numId="14">
    <w:abstractNumId w:val="3"/>
    <w:lvlOverride w:ilvl="0">
      <w:startOverride w:val="1"/>
    </w:lvlOverride>
  </w:num>
  <w:num w:numId="15">
    <w:abstractNumId w:val="5"/>
  </w:num>
  <w:num w:numId="16">
    <w:abstractNumId w:val="5"/>
    <w:lvlOverride w:ilvl="0">
      <w:startOverride w:val="1"/>
    </w:lvlOverride>
  </w:num>
  <w:num w:numId="17">
    <w:abstractNumId w:val="11"/>
  </w:num>
  <w:num w:numId="18">
    <w:abstractNumId w:val="11"/>
    <w:lvlOverride w:ilvl="0">
      <w:startOverride w:val="1"/>
    </w:lvlOverride>
  </w:num>
  <w:num w:numId="19">
    <w:abstractNumId w:val="12"/>
  </w:num>
  <w:num w:numId="20">
    <w:abstractNumId w:val="12"/>
  </w:num>
  <w:num w:numId="21">
    <w:abstractNumId w:val="4"/>
    <w:lvlOverride w:ilvl="0">
      <w:startOverride w:val="1"/>
    </w:lvlOverride>
  </w:num>
  <w:num w:numId="22">
    <w:abstractNumId w:val="4"/>
    <w:lvlOverride w:ilvl="0">
      <w:startOverride w:val="1"/>
    </w:lvlOverride>
  </w:num>
  <w:num w:numId="23">
    <w:abstractNumId w:val="12"/>
    <w:lvlOverride w:ilvl="0">
      <w:startOverride w:val="1"/>
    </w:lvlOverride>
  </w:num>
  <w:num w:numId="24">
    <w:abstractNumId w:val="8"/>
  </w:num>
  <w:num w:numId="25">
    <w:abstractNumId w:val="5"/>
    <w:lvlOverride w:ilvl="0">
      <w:startOverride w:val="1"/>
    </w:lvlOverride>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7F7"/>
    <w:rsid w:val="000157F7"/>
    <w:rsid w:val="00030E6C"/>
    <w:rsid w:val="0003221B"/>
    <w:rsid w:val="00087CBF"/>
    <w:rsid w:val="0009271B"/>
    <w:rsid w:val="000A2D3D"/>
    <w:rsid w:val="0019525E"/>
    <w:rsid w:val="00261B2C"/>
    <w:rsid w:val="002D6077"/>
    <w:rsid w:val="003C08B0"/>
    <w:rsid w:val="003F1BEA"/>
    <w:rsid w:val="00470627"/>
    <w:rsid w:val="004A70D1"/>
    <w:rsid w:val="00507D33"/>
    <w:rsid w:val="00684068"/>
    <w:rsid w:val="007137F7"/>
    <w:rsid w:val="0080576B"/>
    <w:rsid w:val="00822731"/>
    <w:rsid w:val="00875C44"/>
    <w:rsid w:val="008937DB"/>
    <w:rsid w:val="008F7ECF"/>
    <w:rsid w:val="009809B2"/>
    <w:rsid w:val="009A7015"/>
    <w:rsid w:val="00A51EAC"/>
    <w:rsid w:val="00AB0AF0"/>
    <w:rsid w:val="00AD1591"/>
    <w:rsid w:val="00AD51B3"/>
    <w:rsid w:val="00B41F92"/>
    <w:rsid w:val="00B63188"/>
    <w:rsid w:val="00B816E9"/>
    <w:rsid w:val="00B82442"/>
    <w:rsid w:val="00BE1457"/>
    <w:rsid w:val="00BE3E63"/>
    <w:rsid w:val="00C33C5D"/>
    <w:rsid w:val="00CA31CB"/>
    <w:rsid w:val="00D1407E"/>
    <w:rsid w:val="00D5181D"/>
    <w:rsid w:val="00D77E2B"/>
    <w:rsid w:val="00DF76E6"/>
    <w:rsid w:val="00E82A01"/>
    <w:rsid w:val="00EC1CA4"/>
    <w:rsid w:val="00ED13AD"/>
    <w:rsid w:val="00F03BFF"/>
    <w:rsid w:val="00F0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A8B7B"/>
  <w15:chartTrackingRefBased/>
  <w15:docId w15:val="{13169318-8626-4DB4-9D46-B3845867D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E63"/>
    <w:rPr>
      <w:color w:val="295A66" w:themeColor="accent4" w:themeShade="80"/>
    </w:rPr>
  </w:style>
  <w:style w:type="paragraph" w:styleId="Heading1">
    <w:name w:val="heading 1"/>
    <w:basedOn w:val="Normal"/>
    <w:next w:val="Normal"/>
    <w:link w:val="Heading1Char"/>
    <w:uiPriority w:val="3"/>
    <w:qFormat/>
    <w:pPr>
      <w:keepNext/>
      <w:keepLines/>
      <w:pBdr>
        <w:bottom w:val="single" w:sz="4" w:space="1" w:color="BCB8AC" w:themeColor="text2" w:themeTint="66"/>
      </w:pBdr>
      <w:spacing w:before="360" w:after="240"/>
      <w:outlineLvl w:val="0"/>
    </w:pPr>
    <w:rPr>
      <w:rFonts w:asciiTheme="majorHAnsi" w:eastAsiaTheme="majorEastAsia" w:hAnsiTheme="majorHAnsi" w:cstheme="majorBidi"/>
      <w:color w:val="F24F4F" w:themeColor="accent1"/>
      <w:sz w:val="22"/>
      <w:szCs w:val="22"/>
    </w:rPr>
  </w:style>
  <w:style w:type="paragraph" w:styleId="Heading2">
    <w:name w:val="heading 2"/>
    <w:basedOn w:val="Normal"/>
    <w:next w:val="Normal"/>
    <w:link w:val="Heading2Char"/>
    <w:uiPriority w:val="3"/>
    <w:unhideWhenUsed/>
    <w:qFormat/>
    <w:rsid w:val="00EC1CA4"/>
    <w:pPr>
      <w:keepNext/>
      <w:keepLines/>
      <w:spacing w:after="200" w:line="240" w:lineRule="auto"/>
      <w:contextualSpacing/>
      <w:outlineLvl w:val="1"/>
    </w:pPr>
    <w:rPr>
      <w:rFonts w:asciiTheme="majorHAnsi" w:eastAsiaTheme="majorEastAsia" w:hAnsiTheme="majorHAnsi" w:cstheme="majorBidi"/>
      <w:b/>
      <w:sz w:val="16"/>
      <w:szCs w:val="1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F24F4F" w:themeColor="accent1"/>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3"/>
    <w:qFormat/>
    <w:pPr>
      <w:spacing w:after="0" w:line="240" w:lineRule="auto"/>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3"/>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4"/>
    <w:qFormat/>
    <w:pPr>
      <w:numPr>
        <w:ilvl w:val="1"/>
      </w:numPr>
      <w:spacing w:after="80" w:line="240" w:lineRule="auto"/>
      <w:contextualSpacing/>
      <w:jc w:val="right"/>
    </w:pPr>
    <w:rPr>
      <w:rFonts w:asciiTheme="majorHAnsi" w:eastAsiaTheme="majorEastAsia" w:hAnsiTheme="majorHAnsi" w:cstheme="majorBidi"/>
      <w:spacing w:val="15"/>
      <w:sz w:val="28"/>
      <w:szCs w:val="28"/>
    </w:rPr>
  </w:style>
  <w:style w:type="character" w:customStyle="1" w:styleId="SubtitleChar">
    <w:name w:val="Subtitle Char"/>
    <w:basedOn w:val="DefaultParagraphFont"/>
    <w:link w:val="Subtitle"/>
    <w:uiPriority w:val="4"/>
    <w:rPr>
      <w:rFonts w:asciiTheme="majorHAnsi" w:eastAsiaTheme="majorEastAsia" w:hAnsiTheme="majorHAnsi" w:cstheme="majorBidi"/>
      <w:spacing w:val="15"/>
      <w:sz w:val="28"/>
      <w:szCs w:val="2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24F4F" w:themeColor="accent1"/>
      <w:sz w:val="22"/>
      <w:szCs w:val="22"/>
    </w:rPr>
  </w:style>
  <w:style w:type="paragraph" w:styleId="Date">
    <w:name w:val="Date"/>
    <w:basedOn w:val="Normal"/>
    <w:next w:val="Normal"/>
    <w:link w:val="DateChar"/>
    <w:uiPriority w:val="5"/>
    <w:unhideWhenUsed/>
    <w:qFormat/>
    <w:pPr>
      <w:spacing w:after="720" w:line="240" w:lineRule="auto"/>
      <w:contextualSpacing/>
    </w:pPr>
    <w:rPr>
      <w:rFonts w:asciiTheme="majorHAnsi" w:eastAsiaTheme="majorEastAsia" w:hAnsiTheme="majorHAnsi" w:cstheme="majorBidi"/>
      <w:sz w:val="16"/>
      <w:szCs w:val="16"/>
    </w:rPr>
  </w:style>
  <w:style w:type="character" w:customStyle="1" w:styleId="DateChar">
    <w:name w:val="Date Char"/>
    <w:basedOn w:val="DefaultParagraphFont"/>
    <w:link w:val="Date"/>
    <w:uiPriority w:val="5"/>
    <w:rPr>
      <w:rFonts w:asciiTheme="majorHAnsi" w:eastAsiaTheme="majorEastAsia" w:hAnsiTheme="majorHAnsi" w:cstheme="majorBidi"/>
      <w:sz w:val="16"/>
      <w:szCs w:val="16"/>
    </w:rPr>
  </w:style>
  <w:style w:type="character" w:customStyle="1" w:styleId="Heading2Char">
    <w:name w:val="Heading 2 Char"/>
    <w:basedOn w:val="DefaultParagraphFont"/>
    <w:link w:val="Heading2"/>
    <w:uiPriority w:val="3"/>
    <w:rsid w:val="00EC1CA4"/>
    <w:rPr>
      <w:rFonts w:asciiTheme="majorHAnsi" w:eastAsiaTheme="majorEastAsia" w:hAnsiTheme="majorHAnsi" w:cstheme="majorBidi"/>
      <w:b/>
      <w:color w:val="295A66" w:themeColor="accent4" w:themeShade="80"/>
      <w:sz w:val="16"/>
      <w:szCs w:val="16"/>
    </w:rPr>
  </w:style>
  <w:style w:type="paragraph" w:styleId="ListBullet2">
    <w:name w:val="List Bullet 2"/>
    <w:basedOn w:val="Normal"/>
    <w:uiPriority w:val="8"/>
    <w:unhideWhenUsed/>
    <w:qFormat/>
    <w:pPr>
      <w:numPr>
        <w:numId w:val="7"/>
      </w:numPr>
      <w:spacing w:after="60" w:line="240" w:lineRule="auto"/>
    </w:pPr>
    <w:rPr>
      <w:rFonts w:asciiTheme="majorHAnsi" w:eastAsiaTheme="majorEastAsia" w:hAnsiTheme="majorHAnsi" w:cstheme="majorBidi"/>
      <w:color w:val="9B9482" w:themeColor="text2" w:themeTint="99"/>
      <w:sz w:val="14"/>
      <w:szCs w:val="14"/>
    </w:rPr>
  </w:style>
  <w:style w:type="table" w:customStyle="1" w:styleId="ProjectStatusReport">
    <w:name w:val="Project Status Report"/>
    <w:basedOn w:val="TableNormal"/>
    <w:uiPriority w:val="99"/>
    <w:pPr>
      <w:spacing w:before="20" w:after="0" w:line="288" w:lineRule="auto"/>
    </w:pPr>
    <w:rPr>
      <w:rFonts w:asciiTheme="majorHAnsi" w:eastAsiaTheme="majorEastAsia" w:hAnsiTheme="majorHAnsi" w:cstheme="majorBidi"/>
      <w:sz w:val="16"/>
      <w:szCs w:val="16"/>
    </w:rPr>
    <w:tblPr>
      <w:tblBorders>
        <w:top w:val="single" w:sz="4" w:space="0" w:color="BCB8AC" w:themeColor="text2" w:themeTint="66"/>
        <w:bottom w:val="single" w:sz="4" w:space="0" w:color="BCB8AC" w:themeColor="text2" w:themeTint="66"/>
        <w:insideH w:val="single" w:sz="4" w:space="0" w:color="BCB8AC" w:themeColor="text2" w:themeTint="66"/>
        <w:insideV w:val="single" w:sz="4" w:space="0" w:color="BCB8AC" w:themeColor="text2" w:themeTint="66"/>
      </w:tblBorders>
      <w:tblCellMar>
        <w:top w:w="144" w:type="dxa"/>
        <w:left w:w="0" w:type="dxa"/>
        <w:bottom w:w="144" w:type="dxa"/>
        <w:right w:w="144" w:type="dxa"/>
      </w:tblCellMar>
    </w:tbl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OnTrack">
    <w:name w:val="On Track"/>
    <w:basedOn w:val="Normal"/>
    <w:uiPriority w:val="1"/>
    <w:qFormat/>
    <w:rsid w:val="003F1BEA"/>
    <w:pPr>
      <w:numPr>
        <w:numId w:val="11"/>
      </w:numPr>
      <w:spacing w:after="0" w:line="288" w:lineRule="auto"/>
    </w:pPr>
    <w:rPr>
      <w:rFonts w:asciiTheme="majorHAnsi" w:eastAsiaTheme="majorEastAsia" w:hAnsiTheme="majorHAnsi" w:cstheme="majorBidi"/>
      <w:sz w:val="16"/>
      <w:szCs w:val="16"/>
    </w:rPr>
  </w:style>
  <w:style w:type="paragraph" w:customStyle="1" w:styleId="AtRisk">
    <w:name w:val="At Risk"/>
    <w:basedOn w:val="OnTrack"/>
    <w:uiPriority w:val="2"/>
    <w:qFormat/>
    <w:rsid w:val="003F1BEA"/>
    <w:pPr>
      <w:numPr>
        <w:numId w:val="24"/>
      </w:numPr>
    </w:pPr>
  </w:style>
  <w:style w:type="paragraph" w:customStyle="1" w:styleId="HighRisk">
    <w:name w:val="High Risk"/>
    <w:basedOn w:val="OnTrack"/>
    <w:uiPriority w:val="2"/>
    <w:qFormat/>
    <w:rsid w:val="003F1BEA"/>
    <w:pPr>
      <w:numPr>
        <w:numId w:val="15"/>
      </w:numPr>
    </w:pPr>
  </w:style>
  <w:style w:type="paragraph" w:customStyle="1" w:styleId="OffTrack">
    <w:name w:val="Off Track"/>
    <w:basedOn w:val="OnTrack"/>
    <w:uiPriority w:val="2"/>
    <w:qFormat/>
    <w:rsid w:val="003F1BEA"/>
    <w:pPr>
      <w:numPr>
        <w:numId w:val="17"/>
      </w:numPr>
    </w:pPr>
  </w:style>
  <w:style w:type="paragraph" w:styleId="NoSpacing">
    <w:name w:val="No Spacing"/>
    <w:uiPriority w:val="8"/>
    <w:qFormat/>
    <w:pPr>
      <w:spacing w:after="0" w:line="288" w:lineRule="auto"/>
    </w:pPr>
  </w:style>
  <w:style w:type="character" w:styleId="Strong">
    <w:name w:val="Strong"/>
    <w:basedOn w:val="DefaultParagraphFont"/>
    <w:uiPriority w:val="6"/>
    <w:unhideWhenUsed/>
    <w:qFormat/>
    <w:rPr>
      <w:b/>
      <w:bCs/>
    </w:r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pPr>
    <w:rPr>
      <w:rFonts w:asciiTheme="majorHAnsi" w:eastAsiaTheme="majorEastAsia" w:hAnsiTheme="majorHAnsi" w:cstheme="majorBidi"/>
      <w:caps/>
      <w:color w:val="F24F4F" w:themeColor="accent1"/>
      <w:sz w:val="16"/>
      <w:szCs w:val="16"/>
    </w:rPr>
  </w:style>
  <w:style w:type="character" w:customStyle="1" w:styleId="FooterChar">
    <w:name w:val="Footer Char"/>
    <w:basedOn w:val="DefaultParagraphFont"/>
    <w:link w:val="Footer"/>
    <w:uiPriority w:val="99"/>
    <w:rPr>
      <w:rFonts w:asciiTheme="majorHAnsi" w:eastAsiaTheme="majorEastAsia" w:hAnsiTheme="majorHAnsi" w:cstheme="majorBidi"/>
      <w:caps/>
      <w:color w:val="F24F4F" w:themeColor="accent1"/>
      <w:sz w:val="16"/>
      <w:szCs w:val="16"/>
    </w:rPr>
  </w:style>
  <w:style w:type="paragraph" w:styleId="ListBullet">
    <w:name w:val="List Bullet"/>
    <w:basedOn w:val="Normal"/>
    <w:uiPriority w:val="8"/>
    <w:unhideWhenUsed/>
    <w:qFormat/>
    <w:pPr>
      <w:numPr>
        <w:numId w:val="26"/>
      </w:numPr>
      <w:contextualSpacing/>
    </w:pPr>
  </w:style>
  <w:style w:type="character" w:styleId="Emphasis">
    <w:name w:val="Emphasis"/>
    <w:basedOn w:val="DefaultParagraphFont"/>
    <w:uiPriority w:val="6"/>
    <w:unhideWhenUsed/>
    <w:qFormat/>
    <w:rPr>
      <w:b/>
      <w:bCs/>
      <w:caps/>
      <w:smallCaps w:val="0"/>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F24F4F" w:themeColor="accent1"/>
      <w:sz w:val="16"/>
      <w:szCs w:val="16"/>
    </w:rPr>
  </w:style>
  <w:style w:type="character" w:styleId="Hyperlink">
    <w:name w:val="Hyperlink"/>
    <w:basedOn w:val="DefaultParagraphFont"/>
    <w:uiPriority w:val="99"/>
    <w:unhideWhenUsed/>
    <w:rsid w:val="00A51EAC"/>
    <w:rPr>
      <w:color w:val="4C483D" w:themeColor="hyperlink"/>
      <w:u w:val="single"/>
    </w:rPr>
  </w:style>
  <w:style w:type="character" w:styleId="UnresolvedMention">
    <w:name w:val="Unresolved Mention"/>
    <w:basedOn w:val="DefaultParagraphFont"/>
    <w:uiPriority w:val="99"/>
    <w:semiHidden/>
    <w:unhideWhenUsed/>
    <w:rsid w:val="00A51EAC"/>
    <w:rPr>
      <w:color w:val="808080"/>
      <w:shd w:val="clear" w:color="auto" w:fill="E6E6E6"/>
    </w:rPr>
  </w:style>
  <w:style w:type="paragraph" w:styleId="Caption">
    <w:name w:val="caption"/>
    <w:basedOn w:val="Normal"/>
    <w:next w:val="Normal"/>
    <w:uiPriority w:val="35"/>
    <w:unhideWhenUsed/>
    <w:qFormat/>
    <w:rsid w:val="0080576B"/>
    <w:pPr>
      <w:spacing w:after="200" w:line="240" w:lineRule="auto"/>
    </w:pPr>
    <w:rPr>
      <w:i/>
      <w:iCs/>
      <w:sz w:val="18"/>
      <w:szCs w:val="18"/>
    </w:rPr>
  </w:style>
  <w:style w:type="character" w:styleId="FollowedHyperlink">
    <w:name w:val="FollowedHyperlink"/>
    <w:basedOn w:val="DefaultParagraphFont"/>
    <w:uiPriority w:val="99"/>
    <w:semiHidden/>
    <w:unhideWhenUsed/>
    <w:rsid w:val="00875C44"/>
    <w:rPr>
      <w:color w:val="A3648B" w:themeColor="followedHyperlink"/>
      <w:u w:val="single"/>
    </w:rPr>
  </w:style>
  <w:style w:type="paragraph" w:styleId="ListParagraph">
    <w:name w:val="List Paragraph"/>
    <w:basedOn w:val="Normal"/>
    <w:uiPriority w:val="34"/>
    <w:unhideWhenUsed/>
    <w:qFormat/>
    <w:rsid w:val="008227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exasarchive.org/home" TargetMode="External"/><Relationship Id="rId18" Type="http://schemas.openxmlformats.org/officeDocument/2006/relationships/hyperlink" Target="http://www.texasarchive.org/library/index.php?title=Events:Calendar" TargetMode="Externa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hyperlink" Target="http://www.texasarchive.org/library/index.php?title=Services" TargetMode="External"/><Relationship Id="rId7" Type="http://schemas.openxmlformats.org/officeDocument/2006/relationships/footnotes" Target="footnotes.xml"/><Relationship Id="rId12" Type="http://schemas.openxmlformats.org/officeDocument/2006/relationships/hyperlink" Target="https://www.apple.com/iphone/" TargetMode="External"/><Relationship Id="rId17" Type="http://schemas.openxmlformats.org/officeDocument/2006/relationships/image" Target="media/image3.png"/><Relationship Id="rId25" Type="http://schemas.openxmlformats.org/officeDocument/2006/relationships/hyperlink" Target="http://www.texasarchive.org/library/index.php?title=Contribute"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www.texasarchive.org/library/index.php/TeachTexas:Main_Pag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olorlib.com/illdy/" TargetMode="External"/><Relationship Id="rId24" Type="http://schemas.openxmlformats.org/officeDocument/2006/relationships/hyperlink" Target="http://www.texasarchive.org/library/index.php?title=Texas_Film_Round-Up" TargetMode="External"/><Relationship Id="rId5" Type="http://schemas.openxmlformats.org/officeDocument/2006/relationships/settings" Target="settings.xml"/><Relationship Id="rId15" Type="http://schemas.openxmlformats.org/officeDocument/2006/relationships/hyperlink" Target="http://www.texasarchive.org/library/index.php?title=News:Front" TargetMode="External"/><Relationship Id="rId23" Type="http://schemas.openxmlformats.org/officeDocument/2006/relationships/hyperlink" Target="http://www.texasarchive.org/library/index.php?title=Preservation" TargetMode="External"/><Relationship Id="rId28" Type="http://schemas.openxmlformats.org/officeDocument/2006/relationships/footer" Target="footer1.xml"/><Relationship Id="rId10" Type="http://schemas.openxmlformats.org/officeDocument/2006/relationships/hyperlink" Target="http://www.texasarchive.org/library/index.php/Main_Page"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texasarchive.org"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hyperlink" Target="http://www.texasarchive.org/library/index.php?title=About" TargetMode="Externa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griffith\AppData\Roaming\Microsoft\Templates\Project%20status%20report%20(Red%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75F3BCB9B5E4087AD986FD731D83536"/>
        <w:category>
          <w:name w:val="General"/>
          <w:gallery w:val="placeholder"/>
        </w:category>
        <w:types>
          <w:type w:val="bbPlcHdr"/>
        </w:types>
        <w:behaviors>
          <w:behavior w:val="content"/>
        </w:behaviors>
        <w:guid w:val="{D09FDF12-7D56-4C9C-B1E6-74C159C371F1}"/>
      </w:docPartPr>
      <w:docPartBody>
        <w:p w:rsidR="00975E16" w:rsidRDefault="00E811CC">
          <w:pPr>
            <w:pStyle w:val="975F3BCB9B5E4087AD986FD731D83536"/>
          </w:pPr>
          <w:r>
            <w:t>[Select]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1CC"/>
    <w:rsid w:val="00304E7B"/>
    <w:rsid w:val="007B5F6C"/>
    <w:rsid w:val="00975E16"/>
    <w:rsid w:val="00E811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6" w:qFormat="1"/>
    <w:lsdException w:name="Emphasis" w:uiPriority="6"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5F3BCB9B5E4087AD986FD731D83536">
    <w:name w:val="975F3BCB9B5E4087AD986FD731D83536"/>
  </w:style>
  <w:style w:type="paragraph" w:customStyle="1" w:styleId="80ADADA9DFC14C698966A445CB9BF8FE">
    <w:name w:val="80ADADA9DFC14C698966A445CB9BF8FE"/>
  </w:style>
  <w:style w:type="paragraph" w:customStyle="1" w:styleId="C4CFCF54008547998A7038FBE21F8B9B">
    <w:name w:val="C4CFCF54008547998A7038FBE21F8B9B"/>
  </w:style>
  <w:style w:type="character" w:styleId="Emphasis">
    <w:name w:val="Emphasis"/>
    <w:basedOn w:val="DefaultParagraphFont"/>
    <w:uiPriority w:val="6"/>
    <w:unhideWhenUsed/>
    <w:qFormat/>
    <w:rPr>
      <w:b/>
      <w:bCs/>
      <w:caps/>
      <w:smallCaps w:val="0"/>
    </w:rPr>
  </w:style>
  <w:style w:type="paragraph" w:customStyle="1" w:styleId="A44941B8283F46E1B9F3102E9DFA93A6">
    <w:name w:val="A44941B8283F46E1B9F3102E9DFA93A6"/>
  </w:style>
  <w:style w:type="paragraph" w:customStyle="1" w:styleId="20E5C2A6573244B48B40215C965B29B4">
    <w:name w:val="20E5C2A6573244B48B40215C965B29B4"/>
  </w:style>
  <w:style w:type="paragraph" w:customStyle="1" w:styleId="69FBE4BFCAA64B7294B1D94C63E91B7B">
    <w:name w:val="69FBE4BFCAA64B7294B1D94C63E91B7B"/>
  </w:style>
  <w:style w:type="paragraph" w:customStyle="1" w:styleId="2CBD7490F45144C48020CBA661D78BD0">
    <w:name w:val="2CBD7490F45144C48020CBA661D78BD0"/>
  </w:style>
  <w:style w:type="paragraph" w:customStyle="1" w:styleId="40A35927808942148B63A0A562FE2227">
    <w:name w:val="40A35927808942148B63A0A562FE2227"/>
  </w:style>
  <w:style w:type="paragraph" w:customStyle="1" w:styleId="6E8BEFE84A254CC5A49833384B9BADC3">
    <w:name w:val="6E8BEFE84A254CC5A49833384B9BADC3"/>
  </w:style>
  <w:style w:type="paragraph" w:customStyle="1" w:styleId="041F9254C03D45DDB3788A73222B0FA7">
    <w:name w:val="041F9254C03D45DDB3788A73222B0FA7"/>
  </w:style>
  <w:style w:type="paragraph" w:customStyle="1" w:styleId="05ECC154AD23419E9654B8A644F2C0BB">
    <w:name w:val="05ECC154AD23419E9654B8A644F2C0BB"/>
  </w:style>
  <w:style w:type="paragraph" w:customStyle="1" w:styleId="7F732A88173540688E1B920839A17103">
    <w:name w:val="7F732A88173540688E1B920839A17103"/>
  </w:style>
  <w:style w:type="paragraph" w:customStyle="1" w:styleId="250883D5FEFD4F4DB48F8D4651928192">
    <w:name w:val="250883D5FEFD4F4DB48F8D4651928192"/>
  </w:style>
  <w:style w:type="paragraph" w:customStyle="1" w:styleId="376775A4AF2C41C1BF88653787F6DD65">
    <w:name w:val="376775A4AF2C41C1BF88653787F6DD65"/>
  </w:style>
  <w:style w:type="paragraph" w:customStyle="1" w:styleId="76E0E2D26DC449FE85CB1F6999B577C6">
    <w:name w:val="76E0E2D26DC449FE85CB1F6999B577C6"/>
  </w:style>
  <w:style w:type="paragraph" w:customStyle="1" w:styleId="81B61F4BC8FE498C8DBA06F79828F958">
    <w:name w:val="81B61F4BC8FE498C8DBA06F79828F958"/>
  </w:style>
  <w:style w:type="paragraph" w:customStyle="1" w:styleId="9D55A2A8AA444FE5BEF95FC9BE8AF45B">
    <w:name w:val="9D55A2A8AA444FE5BEF95FC9BE8AF45B"/>
  </w:style>
  <w:style w:type="paragraph" w:customStyle="1" w:styleId="41E4A73330B54A68B83D795926092283">
    <w:name w:val="41E4A73330B54A68B83D795926092283"/>
  </w:style>
  <w:style w:type="character" w:styleId="Strong">
    <w:name w:val="Strong"/>
    <w:basedOn w:val="DefaultParagraphFont"/>
    <w:uiPriority w:val="6"/>
    <w:unhideWhenUsed/>
    <w:qFormat/>
    <w:rPr>
      <w:b/>
      <w:bCs/>
    </w:rPr>
  </w:style>
  <w:style w:type="paragraph" w:customStyle="1" w:styleId="F519C32805434A9C8486823F8979E26A">
    <w:name w:val="F519C32805434A9C8486823F8979E26A"/>
  </w:style>
  <w:style w:type="paragraph" w:customStyle="1" w:styleId="D22BD221F0DF45C5977BEB3F1ED683B7">
    <w:name w:val="D22BD221F0DF45C5977BEB3F1ED683B7"/>
  </w:style>
  <w:style w:type="paragraph" w:customStyle="1" w:styleId="8DE64EE1EFE04CB08ED9B38559A5DB8A">
    <w:name w:val="8DE64EE1EFE04CB08ED9B38559A5DB8A"/>
  </w:style>
  <w:style w:type="paragraph" w:customStyle="1" w:styleId="9CF3F0166A6042529270C9AB651BE758">
    <w:name w:val="9CF3F0166A6042529270C9AB651BE758"/>
  </w:style>
  <w:style w:type="paragraph" w:customStyle="1" w:styleId="497B03AF85FE430F90D71056CDA786A3">
    <w:name w:val="497B03AF85FE430F90D71056CDA786A3"/>
  </w:style>
  <w:style w:type="paragraph" w:customStyle="1" w:styleId="E70888D9DD084868A138457EBDAE6CFF">
    <w:name w:val="E70888D9DD084868A138457EBDAE6CFF"/>
  </w:style>
  <w:style w:type="paragraph" w:customStyle="1" w:styleId="2EF06C2D728E43F9B54E149627CF2617">
    <w:name w:val="2EF06C2D728E43F9B54E149627CF2617"/>
    <w:rsid w:val="00975E16"/>
  </w:style>
  <w:style w:type="paragraph" w:customStyle="1" w:styleId="6AC7C4D490534EE98485A1B564C9BCFF">
    <w:name w:val="6AC7C4D490534EE98485A1B564C9BCFF"/>
    <w:rsid w:val="00975E16"/>
  </w:style>
  <w:style w:type="paragraph" w:customStyle="1" w:styleId="CDA342BCDA7B4236A6D5F2840D0309C9">
    <w:name w:val="CDA342BCDA7B4236A6D5F2840D0309C9"/>
    <w:rsid w:val="00975E16"/>
  </w:style>
  <w:style w:type="paragraph" w:customStyle="1" w:styleId="1D48981EAB424C2089C76B0DA80DB07B">
    <w:name w:val="1D48981EAB424C2089C76B0DA80DB07B"/>
    <w:rsid w:val="00975E16"/>
  </w:style>
  <w:style w:type="paragraph" w:customStyle="1" w:styleId="C13977921FF54C0EB81B01FC18380A2E">
    <w:name w:val="C13977921FF54C0EB81B01FC18380A2E"/>
    <w:rsid w:val="00975E16"/>
  </w:style>
  <w:style w:type="paragraph" w:customStyle="1" w:styleId="8292A6007D4440299B73886BCCDB0A1D">
    <w:name w:val="8292A6007D4440299B73886BCCDB0A1D"/>
    <w:rsid w:val="00975E16"/>
  </w:style>
  <w:style w:type="paragraph" w:customStyle="1" w:styleId="E50CE942008C42EEB8BDDEE3F789BA9D">
    <w:name w:val="E50CE942008C42EEB8BDDEE3F789BA9D"/>
    <w:rsid w:val="00975E16"/>
  </w:style>
  <w:style w:type="paragraph" w:customStyle="1" w:styleId="DE5CD300BDE8477596EEA6E3669B101A">
    <w:name w:val="DE5CD300BDE8477596EEA6E3669B101A"/>
    <w:rsid w:val="00975E16"/>
  </w:style>
  <w:style w:type="paragraph" w:customStyle="1" w:styleId="4D694B14888C40D0B0CFAF25C4DB2775">
    <w:name w:val="4D694B14888C40D0B0CFAF25C4DB2775"/>
    <w:rsid w:val="00975E16"/>
  </w:style>
  <w:style w:type="paragraph" w:customStyle="1" w:styleId="4219FF316DBC4F1D992F5A4365BF48D7">
    <w:name w:val="4219FF316DBC4F1D992F5A4365BF48D7"/>
    <w:rsid w:val="00975E16"/>
  </w:style>
  <w:style w:type="paragraph" w:customStyle="1" w:styleId="4C6F885600AB4ADC817633010AC2A66C">
    <w:name w:val="4C6F885600AB4ADC817633010AC2A66C"/>
    <w:rsid w:val="00975E16"/>
  </w:style>
  <w:style w:type="paragraph" w:customStyle="1" w:styleId="ADDC2D8B39BB4B2D9045AE19C50B9FF0">
    <w:name w:val="ADDC2D8B39BB4B2D9045AE19C50B9FF0"/>
    <w:rsid w:val="00975E16"/>
  </w:style>
  <w:style w:type="paragraph" w:customStyle="1" w:styleId="561F16E6AF4B4CA490A2A9E58CF0DEDF">
    <w:name w:val="561F16E6AF4B4CA490A2A9E58CF0DEDF"/>
    <w:rsid w:val="00975E16"/>
  </w:style>
  <w:style w:type="paragraph" w:customStyle="1" w:styleId="8D7CD29E096048E1BF0E295CF7AB9EC7">
    <w:name w:val="8D7CD29E096048E1BF0E295CF7AB9EC7"/>
    <w:rsid w:val="00975E16"/>
  </w:style>
  <w:style w:type="paragraph" w:customStyle="1" w:styleId="AC0F355F6D2C4E5993D9B9E8587A8F3C">
    <w:name w:val="AC0F355F6D2C4E5993D9B9E8587A8F3C"/>
    <w:rsid w:val="00975E16"/>
  </w:style>
  <w:style w:type="paragraph" w:customStyle="1" w:styleId="FC1F7253FBCA40E2BACE80309946296D">
    <w:name w:val="FC1F7253FBCA40E2BACE80309946296D"/>
    <w:rsid w:val="00975E16"/>
  </w:style>
  <w:style w:type="paragraph" w:customStyle="1" w:styleId="7007C95AC6894B5AB6EF3871EDF9BA15">
    <w:name w:val="7007C95AC6894B5AB6EF3871EDF9BA15"/>
    <w:rsid w:val="00975E16"/>
  </w:style>
  <w:style w:type="paragraph" w:customStyle="1" w:styleId="B8A2A9BED1FA4480A9A41499AB01E29C">
    <w:name w:val="B8A2A9BED1FA4480A9A41499AB01E29C"/>
    <w:rsid w:val="00975E16"/>
  </w:style>
  <w:style w:type="paragraph" w:customStyle="1" w:styleId="5DE303500D144B0FA75AE0938B1F4C47">
    <w:name w:val="5DE303500D144B0FA75AE0938B1F4C47"/>
    <w:rsid w:val="00975E16"/>
  </w:style>
  <w:style w:type="paragraph" w:customStyle="1" w:styleId="2C029E74D75D4644A2926D7B35EAE23E">
    <w:name w:val="2C029E74D75D4644A2926D7B35EAE23E"/>
    <w:rsid w:val="00975E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68F8BC-66B7-4312-AF07-BDB1B6F566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Project status report (Red design)</Template>
  <TotalTime>0</TotalTime>
  <Pages>4</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 Anneka</dc:creator>
  <cp:keywords/>
  <dc:description/>
  <cp:lastModifiedBy>Griffith, Anneka</cp:lastModifiedBy>
  <cp:revision>2</cp:revision>
  <cp:lastPrinted>2012-12-03T18:15:00Z</cp:lastPrinted>
  <dcterms:created xsi:type="dcterms:W3CDTF">2017-11-03T21:31:00Z</dcterms:created>
  <dcterms:modified xsi:type="dcterms:W3CDTF">2017-11-03T21:31:00Z</dcterms:modified>
  <cp:contentStatus>High Risk</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TC039786279991</vt:lpwstr>
  </property>
</Properties>
</file>